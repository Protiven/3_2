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00B46" w:rsidRPr="00C53EEA" w:rsidRDefault="00F95B21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  <w:r w:rsidRPr="00C53EEA"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 w:rsidR="00F95B21" w:rsidRPr="00C53EEA" w:rsidRDefault="00F95B21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  <w:r w:rsidRPr="00C53EEA"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</w:t>
      </w:r>
      <w:r w:rsidRPr="00C53EEA">
        <w:rPr>
          <w:rFonts w:ascii="Times New Roman" w:hAnsi="Times New Roman"/>
          <w:sz w:val="28"/>
          <w:szCs w:val="28"/>
        </w:rPr>
        <w:br/>
        <w:t>учреждение высшего образования</w:t>
      </w:r>
    </w:p>
    <w:p w:rsidR="00F95B21" w:rsidRPr="00C53EEA" w:rsidRDefault="00F95B21" w:rsidP="00A64E30">
      <w:pPr>
        <w:tabs>
          <w:tab w:val="left" w:pos="426"/>
        </w:tabs>
        <w:spacing w:after="0"/>
        <w:jc w:val="center"/>
        <w:rPr>
          <w:rStyle w:val="a6"/>
          <w:rFonts w:ascii="Times New Roman" w:hAnsi="Times New Roman"/>
          <w:sz w:val="28"/>
        </w:rPr>
      </w:pPr>
      <w:r w:rsidRPr="00C53EEA">
        <w:rPr>
          <w:rStyle w:val="a6"/>
          <w:rFonts w:ascii="Times New Roman" w:hAnsi="Times New Roman"/>
          <w:sz w:val="28"/>
        </w:rPr>
        <w:t>«Новосибирский государственный технический университет»</w:t>
      </w:r>
    </w:p>
    <w:p w:rsidR="005B4C23" w:rsidRPr="005E043A" w:rsidRDefault="005B4C23" w:rsidP="00A64E30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5B4C23" w:rsidRPr="005E043A" w:rsidRDefault="005B4C23" w:rsidP="00A64E30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F95B21" w:rsidRDefault="00C53EEA" w:rsidP="00A64E30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 w:rsidRPr="004776B9">
        <w:rPr>
          <w:noProof/>
          <w:lang w:eastAsia="ru-RU"/>
        </w:rPr>
        <w:drawing>
          <wp:inline distT="0" distB="0" distL="0" distR="0" wp14:anchorId="0434828B" wp14:editId="6D80B0E3">
            <wp:extent cx="3617843" cy="1474120"/>
            <wp:effectExtent l="0" t="0" r="0" b="0"/>
            <wp:docPr id="17" name="Рисунок 17" descr="C:\Users\kimev\AppData\Local\Temp\7zO0E6F35D7\4 ЦВЕТ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imev\AppData\Local\Temp\7zO0E6F35D7\4 ЦВЕТ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08" cy="147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EEA" w:rsidRDefault="00C53EEA" w:rsidP="00A64E30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</w:p>
    <w:p w:rsidR="00C53EEA" w:rsidRPr="00506BAD" w:rsidRDefault="001B720F" w:rsidP="00A64E30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 w:rsidRPr="00C53EEA">
        <w:rPr>
          <w:rFonts w:ascii="Times New Roman" w:hAnsi="Times New Roman"/>
          <w:sz w:val="28"/>
          <w:szCs w:val="28"/>
        </w:rPr>
        <w:t xml:space="preserve">Кафедра </w:t>
      </w:r>
      <w:r w:rsidR="00506BAD">
        <w:rPr>
          <w:rFonts w:ascii="Times New Roman" w:hAnsi="Times New Roman"/>
          <w:sz w:val="28"/>
          <w:szCs w:val="28"/>
        </w:rPr>
        <w:t>прикладной математики</w:t>
      </w:r>
    </w:p>
    <w:p w:rsidR="005B4C23" w:rsidRPr="00C53EEA" w:rsidRDefault="005B4C23" w:rsidP="00A64E30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</w:p>
    <w:p w:rsidR="00540EA6" w:rsidRPr="001B720F" w:rsidRDefault="00506BAD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Интерактивная компьютерная графика</w:t>
      </w:r>
    </w:p>
    <w:p w:rsidR="001B3D86" w:rsidRDefault="001B3D86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</w:p>
    <w:p w:rsidR="00F368E9" w:rsidRDefault="007C715A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Pr="007C715A">
        <w:rPr>
          <w:rFonts w:ascii="Times New Roman" w:hAnsi="Times New Roman"/>
          <w:sz w:val="28"/>
          <w:szCs w:val="28"/>
        </w:rPr>
        <w:t>4</w:t>
      </w:r>
    </w:p>
    <w:p w:rsidR="007C715A" w:rsidRPr="007C715A" w:rsidRDefault="007C715A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</w:p>
    <w:p w:rsidR="001B720F" w:rsidRPr="007C715A" w:rsidRDefault="007C715A" w:rsidP="007C715A">
      <w:pPr>
        <w:tabs>
          <w:tab w:val="left" w:pos="426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40"/>
          <w:szCs w:val="28"/>
          <w:lang w:eastAsia="ru-RU"/>
        </w:rPr>
      </w:pPr>
      <w:r w:rsidRPr="007C715A">
        <w:rPr>
          <w:rFonts w:ascii="Times New Roman" w:eastAsia="Times New Roman" w:hAnsi="Times New Roman"/>
          <w:b/>
          <w:color w:val="000000"/>
          <w:sz w:val="40"/>
          <w:szCs w:val="28"/>
          <w:lang w:eastAsia="ru-RU"/>
        </w:rPr>
        <w:t>Интерактивное создание кривых и поверхностей с использованием сплайнов</w:t>
      </w:r>
    </w:p>
    <w:p w:rsidR="003B4493" w:rsidRPr="00F80DAB" w:rsidRDefault="003B4493" w:rsidP="00A64E30">
      <w:pPr>
        <w:tabs>
          <w:tab w:val="left" w:pos="426"/>
        </w:tabs>
        <w:spacing w:after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969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8"/>
        <w:gridCol w:w="2195"/>
        <w:gridCol w:w="2552"/>
        <w:gridCol w:w="1134"/>
        <w:gridCol w:w="909"/>
      </w:tblGrid>
      <w:tr w:rsidR="00826FE9" w:rsidRPr="00C53EEA" w:rsidTr="00826FE9">
        <w:trPr>
          <w:cantSplit/>
          <w:trHeight w:hRule="exact" w:val="486"/>
        </w:trPr>
        <w:tc>
          <w:tcPr>
            <w:tcW w:w="2908" w:type="dxa"/>
            <w:vMerge w:val="restart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 w:rsidRPr="00C53EEA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32DC47" wp14:editId="5D398055">
                  <wp:extent cx="1476375" cy="1475292"/>
                  <wp:effectExtent l="0" t="0" r="0" b="0"/>
                  <wp:docPr id="11" name="Рисунок 11" descr="https://psv4.userapi.com/c848132/u275429460/docs/d16/7a48be4e8485/Logo1.png?extra=xygsIQQwad0cqCKIxugjRIy9kd3JmRBfEKfWxcAvrfIKQ1CgI-Mr8IGFc60Gm-UtH3C0t8N-ws0mwmk1iKBnRdnqgFaqqJOX8cT3bxo_ADKOGBCCZ_VicmoU5cJzeVveeKnmjlfBib7DlanMmJKw6Dk2p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psv4.userapi.com/c848132/u275429460/docs/d16/7a48be4e8485/Logo1.png?extra=xygsIQQwad0cqCKIxugjRIy9kd3JmRBfEKfWxcAvrfIKQ1CgI-Mr8IGFc60Gm-UtH3C0t8N-ws0mwmk1iKBnRdnqgFaqqJOX8cT3bxo_ADKOGBCCZ_VicmoU5cJzeVveeKnmjlfBib7DlanMmJKw6Dk2p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613" cy="150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53EEA">
              <w:rPr>
                <w:rFonts w:ascii="Times New Roman" w:hAnsi="Times New Roman"/>
                <w:sz w:val="28"/>
                <w:szCs w:val="28"/>
              </w:rPr>
              <w:t>Факультет: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53EEA">
              <w:rPr>
                <w:rFonts w:ascii="Times New Roman" w:hAnsi="Times New Roman"/>
                <w:sz w:val="28"/>
                <w:szCs w:val="28"/>
              </w:rPr>
              <w:t>ПМИ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826FE9" w:rsidRPr="00C53EEA" w:rsidTr="00826FE9">
        <w:trPr>
          <w:cantSplit/>
          <w:trHeight w:hRule="exact" w:val="486"/>
        </w:trPr>
        <w:tc>
          <w:tcPr>
            <w:tcW w:w="2908" w:type="dxa"/>
            <w:vMerge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Вариант: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26FE9" w:rsidRPr="00212143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826FE9" w:rsidRPr="00C53EEA" w:rsidTr="00821E18">
        <w:trPr>
          <w:cantSplit/>
          <w:trHeight w:hRule="exact" w:val="467"/>
        </w:trPr>
        <w:tc>
          <w:tcPr>
            <w:tcW w:w="2908" w:type="dxa"/>
            <w:vMerge/>
            <w:shd w:val="clear" w:color="auto" w:fill="auto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2195" w:type="dxa"/>
            <w:vMerge w:val="restart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53EEA">
              <w:rPr>
                <w:rFonts w:ascii="Times New Roman" w:hAnsi="Times New Roman"/>
                <w:sz w:val="28"/>
                <w:szCs w:val="28"/>
              </w:rPr>
              <w:t>Студенты: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26FE9" w:rsidRPr="00826FE9" w:rsidRDefault="00826FE9" w:rsidP="001B720F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Востриков Вячеслав</w:t>
            </w:r>
          </w:p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826FE9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 w:rsidRPr="00826FE9">
              <w:rPr>
                <w:rFonts w:ascii="Times New Roman" w:hAnsi="Times New Roman"/>
                <w:smallCaps/>
                <w:sz w:val="28"/>
                <w:szCs w:val="28"/>
              </w:rPr>
              <w:t>ПМ-71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540EA6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826FE9" w:rsidRPr="00C53EEA" w:rsidTr="00821E18">
        <w:trPr>
          <w:cantSplit/>
          <w:trHeight w:val="417"/>
        </w:trPr>
        <w:tc>
          <w:tcPr>
            <w:tcW w:w="2908" w:type="dxa"/>
            <w:vMerge/>
            <w:shd w:val="clear" w:color="auto" w:fill="auto"/>
          </w:tcPr>
          <w:p w:rsidR="00826FE9" w:rsidRPr="00540EA6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195" w:type="dxa"/>
            <w:vMerge/>
            <w:shd w:val="clear" w:color="auto" w:fill="auto"/>
            <w:vAlign w:val="center"/>
          </w:tcPr>
          <w:p w:rsidR="00826FE9" w:rsidRPr="00540EA6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826FE9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Баштовой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Павел</w:t>
            </w:r>
          </w:p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826FE9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 w:rsidRPr="00826FE9">
              <w:rPr>
                <w:rFonts w:ascii="Times New Roman" w:hAnsi="Times New Roman"/>
                <w:smallCaps/>
                <w:sz w:val="28"/>
                <w:szCs w:val="28"/>
              </w:rPr>
              <w:t>ПМ-71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826FE9" w:rsidRPr="00C53EEA" w:rsidTr="00821E18">
        <w:trPr>
          <w:cantSplit/>
          <w:trHeight w:hRule="exact" w:val="455"/>
        </w:trPr>
        <w:tc>
          <w:tcPr>
            <w:tcW w:w="2908" w:type="dxa"/>
            <w:vMerge/>
            <w:shd w:val="clear" w:color="auto" w:fill="auto"/>
          </w:tcPr>
          <w:p w:rsidR="00826FE9" w:rsidRPr="00540EA6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195" w:type="dxa"/>
            <w:vMerge/>
            <w:shd w:val="clear" w:color="auto" w:fill="auto"/>
            <w:vAlign w:val="center"/>
          </w:tcPr>
          <w:p w:rsidR="00826FE9" w:rsidRPr="00540EA6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826FE9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Бурдуков Вадим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826FE9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 w:rsidRPr="00826FE9">
              <w:rPr>
                <w:rFonts w:ascii="Times New Roman" w:hAnsi="Times New Roman"/>
                <w:smallCaps/>
                <w:sz w:val="28"/>
                <w:szCs w:val="28"/>
              </w:rPr>
              <w:t>ПМ-71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  <w:tr w:rsidR="00826FE9" w:rsidRPr="00C53EEA" w:rsidTr="00821E18">
        <w:trPr>
          <w:cantSplit/>
          <w:trHeight w:hRule="exact" w:val="606"/>
        </w:trPr>
        <w:tc>
          <w:tcPr>
            <w:tcW w:w="2908" w:type="dxa"/>
            <w:vMerge/>
            <w:shd w:val="clear" w:color="auto" w:fill="auto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:rsidR="00826FE9" w:rsidRPr="00C53EEA" w:rsidRDefault="00826FE9" w:rsidP="001B720F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53EEA">
              <w:rPr>
                <w:rFonts w:ascii="Times New Roman" w:hAnsi="Times New Roman"/>
                <w:sz w:val="28"/>
                <w:szCs w:val="28"/>
              </w:rPr>
              <w:t>Преподавател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C53EEA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26FE9" w:rsidRPr="00C53EEA" w:rsidRDefault="00826FE9" w:rsidP="00A64E30">
            <w:pPr>
              <w:tabs>
                <w:tab w:val="left" w:pos="426"/>
              </w:tabs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Задорожный А.Г.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26FE9" w:rsidRPr="001B720F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green"/>
              </w:rPr>
            </w:pPr>
          </w:p>
        </w:tc>
        <w:tc>
          <w:tcPr>
            <w:tcW w:w="909" w:type="dxa"/>
            <w:shd w:val="clear" w:color="auto" w:fill="auto"/>
            <w:vAlign w:val="center"/>
          </w:tcPr>
          <w:p w:rsidR="00826FE9" w:rsidRPr="001B720F" w:rsidRDefault="00826FE9" w:rsidP="00A64E30">
            <w:pPr>
              <w:tabs>
                <w:tab w:val="left" w:pos="426"/>
              </w:tabs>
              <w:spacing w:after="0"/>
              <w:jc w:val="center"/>
              <w:rPr>
                <w:rFonts w:ascii="Times New Roman" w:hAnsi="Times New Roman"/>
                <w:smallCaps/>
                <w:sz w:val="28"/>
                <w:szCs w:val="28"/>
                <w:highlight w:val="yellow"/>
              </w:rPr>
            </w:pPr>
          </w:p>
        </w:tc>
      </w:tr>
    </w:tbl>
    <w:p w:rsidR="00C53EEA" w:rsidRDefault="00C53EEA" w:rsidP="00A64E30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1B3D86" w:rsidRDefault="001B3D86" w:rsidP="00A64E30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E523DD" w:rsidRPr="00665D9E" w:rsidRDefault="00E523DD" w:rsidP="00A64E30">
      <w:pPr>
        <w:tabs>
          <w:tab w:val="left" w:pos="426"/>
        </w:tabs>
        <w:jc w:val="both"/>
        <w:rPr>
          <w:rFonts w:ascii="Times New Roman" w:hAnsi="Times New Roman"/>
          <w:sz w:val="28"/>
          <w:szCs w:val="28"/>
        </w:rPr>
      </w:pPr>
    </w:p>
    <w:p w:rsidR="00F95B21" w:rsidRPr="00665D9E" w:rsidRDefault="00F95B21" w:rsidP="00A64E30">
      <w:pPr>
        <w:tabs>
          <w:tab w:val="left" w:pos="426"/>
        </w:tabs>
        <w:jc w:val="center"/>
        <w:rPr>
          <w:rFonts w:ascii="Times New Roman" w:hAnsi="Times New Roman"/>
          <w:sz w:val="28"/>
          <w:szCs w:val="28"/>
        </w:rPr>
      </w:pPr>
      <w:r w:rsidRPr="00665D9E">
        <w:rPr>
          <w:rFonts w:ascii="Times New Roman" w:hAnsi="Times New Roman"/>
          <w:sz w:val="28"/>
          <w:szCs w:val="28"/>
        </w:rPr>
        <w:t>Новосибирск</w:t>
      </w:r>
    </w:p>
    <w:p w:rsidR="00C53EEA" w:rsidRPr="00587768" w:rsidRDefault="00EB4987" w:rsidP="00A64E30">
      <w:pPr>
        <w:tabs>
          <w:tab w:val="left" w:pos="426"/>
        </w:tabs>
        <w:jc w:val="center"/>
        <w:rPr>
          <w:lang w:val="en-US"/>
        </w:rPr>
      </w:pPr>
      <w:r w:rsidRPr="00665D9E">
        <w:rPr>
          <w:rFonts w:ascii="Times New Roman" w:hAnsi="Times New Roman"/>
          <w:sz w:val="28"/>
          <w:szCs w:val="28"/>
        </w:rPr>
        <w:fldChar w:fldCharType="begin"/>
      </w:r>
      <w:r w:rsidR="00F95B21" w:rsidRPr="00665D9E">
        <w:rPr>
          <w:rFonts w:ascii="Times New Roman" w:hAnsi="Times New Roman"/>
          <w:sz w:val="28"/>
          <w:szCs w:val="28"/>
        </w:rPr>
        <w:instrText xml:space="preserve"> DATE \@"yyyy" </w:instrText>
      </w:r>
      <w:r w:rsidRPr="00665D9E">
        <w:rPr>
          <w:rFonts w:ascii="Times New Roman" w:hAnsi="Times New Roman"/>
          <w:sz w:val="28"/>
          <w:szCs w:val="28"/>
        </w:rPr>
        <w:fldChar w:fldCharType="separate"/>
      </w:r>
      <w:r w:rsidR="0035506F">
        <w:rPr>
          <w:rFonts w:ascii="Times New Roman" w:hAnsi="Times New Roman"/>
          <w:noProof/>
          <w:sz w:val="28"/>
          <w:szCs w:val="28"/>
        </w:rPr>
        <w:t>2020</w:t>
      </w:r>
      <w:r w:rsidRPr="00665D9E">
        <w:rPr>
          <w:rFonts w:ascii="Times New Roman" w:hAnsi="Times New Roman"/>
          <w:sz w:val="28"/>
          <w:szCs w:val="28"/>
        </w:rPr>
        <w:fldChar w:fldCharType="end"/>
      </w:r>
    </w:p>
    <w:p w:rsidR="00506BAD" w:rsidRPr="00506BAD" w:rsidRDefault="00506BAD" w:rsidP="00506BAD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  <w:rPr>
          <w:rFonts w:asciiTheme="majorHAnsi" w:hAnsiTheme="majorHAnsi" w:cstheme="majorHAnsi"/>
          <w:sz w:val="28"/>
        </w:rPr>
      </w:pPr>
      <w:r w:rsidRPr="00506BAD">
        <w:rPr>
          <w:rFonts w:asciiTheme="majorHAnsi" w:hAnsiTheme="majorHAnsi" w:cstheme="majorHAnsi"/>
          <w:sz w:val="28"/>
        </w:rPr>
        <w:lastRenderedPageBreak/>
        <w:t>Цель работы</w:t>
      </w:r>
    </w:p>
    <w:p w:rsidR="007C715A" w:rsidRPr="007C715A" w:rsidRDefault="00E7127B" w:rsidP="00B65FB9">
      <w:pPr>
        <w:pStyle w:val="Default"/>
        <w:ind w:left="56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="007C715A" w:rsidRPr="007C715A">
        <w:rPr>
          <w:rFonts w:asciiTheme="majorHAnsi" w:hAnsiTheme="majorHAnsi" w:cstheme="majorHAnsi"/>
        </w:rPr>
        <w:t>Реализовать программу, от</w:t>
      </w:r>
      <w:r w:rsidR="007C715A">
        <w:rPr>
          <w:rFonts w:asciiTheme="majorHAnsi" w:hAnsiTheme="majorHAnsi" w:cstheme="majorHAnsi"/>
        </w:rPr>
        <w:t>ображающую график функции, полу</w:t>
      </w:r>
      <w:r w:rsidR="007C715A" w:rsidRPr="007C715A">
        <w:rPr>
          <w:rFonts w:asciiTheme="majorHAnsi" w:hAnsiTheme="majorHAnsi" w:cstheme="majorHAnsi"/>
        </w:rPr>
        <w:t>чаемой в результате использования соответствующего сплайна. Интерполяционный сплайн на осн</w:t>
      </w:r>
      <w:r>
        <w:rPr>
          <w:rFonts w:asciiTheme="majorHAnsi" w:hAnsiTheme="majorHAnsi" w:cstheme="majorHAnsi"/>
        </w:rPr>
        <w:t xml:space="preserve">ове полиномов Лагранжа степени </w:t>
      </w:r>
      <w:r>
        <w:rPr>
          <w:rFonts w:asciiTheme="majorHAnsi" w:hAnsiTheme="majorHAnsi" w:cstheme="majorHAnsi"/>
          <w:lang w:val="en-US"/>
        </w:rPr>
        <w:t>n</w:t>
      </w:r>
      <w:r w:rsidR="007C715A" w:rsidRPr="007C715A">
        <w:rPr>
          <w:rFonts w:asciiTheme="majorHAnsi" w:hAnsiTheme="majorHAnsi" w:cstheme="majorHAnsi"/>
        </w:rPr>
        <w:t xml:space="preserve">. </w:t>
      </w:r>
    </w:p>
    <w:p w:rsidR="007C715A" w:rsidRPr="007C715A" w:rsidRDefault="007C715A" w:rsidP="00B65FB9">
      <w:pPr>
        <w:ind w:left="567"/>
        <w:rPr>
          <w:rFonts w:asciiTheme="majorHAnsi" w:hAnsiTheme="majorHAnsi" w:cstheme="majorHAnsi"/>
        </w:rPr>
      </w:pPr>
    </w:p>
    <w:p w:rsidR="00687178" w:rsidRDefault="00506BAD" w:rsidP="00687178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</w:pPr>
      <w:r w:rsidRPr="00506BAD">
        <w:rPr>
          <w:rFonts w:asciiTheme="majorHAnsi" w:hAnsiTheme="majorHAnsi" w:cstheme="majorHAnsi"/>
          <w:sz w:val="28"/>
        </w:rPr>
        <w:t>Текст задания</w:t>
      </w:r>
    </w:p>
    <w:p w:rsidR="00687178" w:rsidRPr="00687178" w:rsidRDefault="00687178" w:rsidP="00687178">
      <w:pPr>
        <w:pStyle w:val="af8"/>
        <w:numPr>
          <w:ilvl w:val="0"/>
          <w:numId w:val="48"/>
        </w:numPr>
        <w:suppressAutoHyphens w:val="0"/>
        <w:spacing w:after="0" w:line="276" w:lineRule="auto"/>
        <w:jc w:val="both"/>
        <w:rPr>
          <w:rFonts w:asciiTheme="majorHAnsi" w:hAnsiTheme="majorHAnsi" w:cstheme="majorHAnsi"/>
        </w:rPr>
      </w:pPr>
      <w:r w:rsidRPr="00687178">
        <w:rPr>
          <w:rFonts w:asciiTheme="majorHAnsi" w:hAnsiTheme="majorHAnsi" w:cstheme="majorHAnsi"/>
        </w:rPr>
        <w:t xml:space="preserve"> Входными данными является набор точек на экране, задаваемый в произвольном порядке с помощью мыши. При добавлении новой точки сплайн должен автоматически перестраиваться. </w:t>
      </w:r>
    </w:p>
    <w:p w:rsidR="00687178" w:rsidRPr="00687178" w:rsidRDefault="00687178" w:rsidP="00687178">
      <w:pPr>
        <w:pStyle w:val="af8"/>
        <w:numPr>
          <w:ilvl w:val="0"/>
          <w:numId w:val="48"/>
        </w:numPr>
        <w:suppressAutoHyphens w:val="0"/>
        <w:spacing w:after="0" w:line="276" w:lineRule="auto"/>
        <w:jc w:val="both"/>
        <w:rPr>
          <w:rFonts w:asciiTheme="majorHAnsi" w:hAnsiTheme="majorHAnsi" w:cstheme="majorHAnsi"/>
        </w:rPr>
      </w:pPr>
      <w:r w:rsidRPr="00687178">
        <w:rPr>
          <w:rFonts w:asciiTheme="majorHAnsi" w:hAnsiTheme="majorHAnsi" w:cstheme="majorHAnsi"/>
        </w:rPr>
        <w:t xml:space="preserve">Программа должна предоставить возможность движения по сцене и масштабирования с помощью клавиатуры/мыши. </w:t>
      </w:r>
    </w:p>
    <w:p w:rsidR="00687178" w:rsidRPr="00687178" w:rsidRDefault="00687178" w:rsidP="00687178">
      <w:pPr>
        <w:pStyle w:val="af8"/>
        <w:numPr>
          <w:ilvl w:val="0"/>
          <w:numId w:val="48"/>
        </w:numPr>
        <w:suppressAutoHyphens w:val="0"/>
        <w:spacing w:after="0" w:line="276" w:lineRule="auto"/>
        <w:jc w:val="both"/>
        <w:rPr>
          <w:rFonts w:asciiTheme="majorHAnsi" w:hAnsiTheme="majorHAnsi" w:cstheme="majorHAnsi"/>
        </w:rPr>
      </w:pPr>
      <w:r w:rsidRPr="00687178">
        <w:rPr>
          <w:rFonts w:asciiTheme="majorHAnsi" w:hAnsiTheme="majorHAnsi" w:cstheme="majorHAnsi"/>
        </w:rPr>
        <w:t xml:space="preserve">Координатные оси и координатная сетка должны быть отображены и подписаны, причем при масштабировании размер ячеек сетки не должен меняться – меняются только числовые подписи и масштабируется сам график. </w:t>
      </w:r>
    </w:p>
    <w:p w:rsidR="00506BAD" w:rsidRPr="000A4482" w:rsidRDefault="007C7D9F" w:rsidP="00506BAD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Спецификация программы</w:t>
      </w:r>
    </w:p>
    <w:p w:rsidR="00506BAD" w:rsidRDefault="007C7D9F" w:rsidP="001F49F2">
      <w:pPr>
        <w:ind w:left="360" w:firstLine="3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При запуске программа пытается считать начальную степень интерполяции из </w:t>
      </w:r>
      <w:r>
        <w:rPr>
          <w:rFonts w:asciiTheme="majorHAnsi" w:hAnsiTheme="majorHAnsi" w:cstheme="majorHAnsi"/>
          <w:lang w:val="en-US"/>
        </w:rPr>
        <w:t>info</w:t>
      </w:r>
      <w:r w:rsidRPr="007C7D9F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txt</w:t>
      </w:r>
      <w:r w:rsidRPr="007C7D9F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В случае если не удалось открыть файл, степень становится равной 2.</w:t>
      </w:r>
    </w:p>
    <w:p w:rsidR="007C7D9F" w:rsidRDefault="007C7D9F" w:rsidP="001F49F2">
      <w:pPr>
        <w:ind w:left="360" w:firstLine="34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Для каждой степени интерполяции </w:t>
      </w:r>
      <w:r>
        <w:rPr>
          <w:rFonts w:asciiTheme="majorHAnsi" w:hAnsiTheme="majorHAnsi" w:cstheme="majorHAnsi"/>
          <w:lang w:val="en-US"/>
        </w:rPr>
        <w:t>n</w:t>
      </w:r>
      <w:r w:rsidRPr="007C7D9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необходимо иметь </w:t>
      </w:r>
      <w:r>
        <w:rPr>
          <w:rFonts w:asciiTheme="majorHAnsi" w:hAnsiTheme="majorHAnsi" w:cstheme="majorHAnsi"/>
          <w:lang w:val="en-US"/>
        </w:rPr>
        <w:t>n</w:t>
      </w:r>
      <w:r>
        <w:rPr>
          <w:rFonts w:asciiTheme="majorHAnsi" w:hAnsiTheme="majorHAnsi" w:cstheme="majorHAnsi"/>
        </w:rPr>
        <w:t>+</w:t>
      </w:r>
      <w:r w:rsidRPr="007C7D9F">
        <w:rPr>
          <w:rFonts w:asciiTheme="majorHAnsi" w:hAnsiTheme="majorHAnsi" w:cstheme="majorHAnsi"/>
        </w:rPr>
        <w:t xml:space="preserve">1 </w:t>
      </w:r>
      <w:r>
        <w:rPr>
          <w:rFonts w:asciiTheme="majorHAnsi" w:hAnsiTheme="majorHAnsi" w:cstheme="majorHAnsi"/>
        </w:rPr>
        <w:t>точку. Поэтому если точек недостаточно, то в заголовке программы будет выдано данное сообщение, и будут выведены только точки.</w:t>
      </w:r>
      <w:r w:rsidR="003B2513">
        <w:rPr>
          <w:rFonts w:asciiTheme="majorHAnsi" w:hAnsiTheme="majorHAnsi" w:cstheme="majorHAnsi"/>
        </w:rPr>
        <w:t xml:space="preserve"> В случае</w:t>
      </w:r>
      <w:proofErr w:type="gramStart"/>
      <w:r w:rsidR="003B2513">
        <w:rPr>
          <w:rFonts w:asciiTheme="majorHAnsi" w:hAnsiTheme="majorHAnsi" w:cstheme="majorHAnsi"/>
        </w:rPr>
        <w:t>,</w:t>
      </w:r>
      <w:proofErr w:type="gramEnd"/>
      <w:r w:rsidR="003B2513">
        <w:rPr>
          <w:rFonts w:asciiTheme="majorHAnsi" w:hAnsiTheme="majorHAnsi" w:cstheme="majorHAnsi"/>
        </w:rPr>
        <w:t xml:space="preserve"> если количества точек будет достаточным, то будет отображаться красная линия, которая описывает функцию интерполяции.</w:t>
      </w:r>
      <w:r>
        <w:rPr>
          <w:rFonts w:asciiTheme="majorHAnsi" w:hAnsiTheme="majorHAnsi" w:cstheme="majorHAnsi"/>
        </w:rPr>
        <w:t xml:space="preserve"> Также в случае уменьшения степени интерполяции, программа не позволяет установить значение 0 (будет также выдано сообщение в заголовке).</w:t>
      </w:r>
    </w:p>
    <w:p w:rsidR="003B2513" w:rsidRPr="007C7D9F" w:rsidRDefault="003B2513" w:rsidP="001F49F2">
      <w:pPr>
        <w:ind w:left="360" w:firstLine="348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</w:rPr>
        <w:tab/>
        <w:t>В режиме масштабирования нельзя устанавливать точки: будет выведено сообщение о том, чтобы сбросить масштаб для добавления точек.</w:t>
      </w:r>
    </w:p>
    <w:p w:rsidR="007F77AE" w:rsidRPr="000A4482" w:rsidRDefault="007F77AE" w:rsidP="007F77AE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  <w:rPr>
          <w:rFonts w:asciiTheme="majorHAnsi" w:hAnsiTheme="majorHAnsi" w:cstheme="majorHAnsi"/>
        </w:rPr>
      </w:pPr>
      <w:r w:rsidRPr="000A4482">
        <w:rPr>
          <w:rFonts w:asciiTheme="majorHAnsi" w:hAnsiTheme="majorHAnsi" w:cstheme="majorHAnsi"/>
        </w:rPr>
        <w:t>Руководство пользователя</w:t>
      </w:r>
    </w:p>
    <w:p w:rsidR="006928F4" w:rsidRPr="000A4482" w:rsidRDefault="007F77AE" w:rsidP="006928F4">
      <w:pPr>
        <w:ind w:firstLine="357"/>
        <w:rPr>
          <w:rFonts w:asciiTheme="majorHAnsi" w:hAnsiTheme="majorHAnsi" w:cstheme="majorHAnsi"/>
        </w:rPr>
      </w:pPr>
      <w:r w:rsidRPr="000A4482">
        <w:rPr>
          <w:rFonts w:asciiTheme="majorHAnsi" w:hAnsiTheme="majorHAnsi" w:cstheme="majorHAnsi"/>
        </w:rPr>
        <w:t xml:space="preserve">Управление данной программой реализовано с помощью мыши и клавиатуры. </w:t>
      </w:r>
    </w:p>
    <w:tbl>
      <w:tblPr>
        <w:tblStyle w:val="af9"/>
        <w:tblW w:w="5000" w:type="pct"/>
        <w:jc w:val="center"/>
        <w:tblLook w:val="04A0" w:firstRow="1" w:lastRow="0" w:firstColumn="1" w:lastColumn="0" w:noHBand="0" w:noVBand="1"/>
      </w:tblPr>
      <w:tblGrid>
        <w:gridCol w:w="2316"/>
        <w:gridCol w:w="7538"/>
      </w:tblGrid>
      <w:tr w:rsidR="007F77AE" w:rsidRPr="000A4482" w:rsidTr="00BD7546">
        <w:trPr>
          <w:jc w:val="center"/>
        </w:trPr>
        <w:tc>
          <w:tcPr>
            <w:tcW w:w="2316" w:type="dxa"/>
          </w:tcPr>
          <w:p w:rsidR="007F77AE" w:rsidRPr="000A4482" w:rsidRDefault="007F77AE" w:rsidP="005E1EA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A4482">
              <w:rPr>
                <w:rFonts w:asciiTheme="majorHAnsi" w:hAnsiTheme="majorHAnsi" w:cstheme="majorHAnsi"/>
                <w:b/>
              </w:rPr>
              <w:t>Кнопка мыши</w:t>
            </w:r>
          </w:p>
        </w:tc>
        <w:tc>
          <w:tcPr>
            <w:tcW w:w="7538" w:type="dxa"/>
          </w:tcPr>
          <w:p w:rsidR="007F77AE" w:rsidRPr="000A4482" w:rsidRDefault="007F77AE" w:rsidP="005E1EA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A4482">
              <w:rPr>
                <w:rFonts w:asciiTheme="majorHAnsi" w:hAnsiTheme="majorHAnsi" w:cstheme="majorHAnsi"/>
                <w:b/>
              </w:rPr>
              <w:t>Назначение</w:t>
            </w:r>
          </w:p>
        </w:tc>
      </w:tr>
      <w:tr w:rsidR="007F77AE" w:rsidRPr="000A4482" w:rsidTr="00BD7546">
        <w:trPr>
          <w:jc w:val="center"/>
        </w:trPr>
        <w:tc>
          <w:tcPr>
            <w:tcW w:w="2316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 xml:space="preserve">Левая </w:t>
            </w:r>
          </w:p>
        </w:tc>
        <w:tc>
          <w:tcPr>
            <w:tcW w:w="7538" w:type="dxa"/>
          </w:tcPr>
          <w:p w:rsidR="007F77AE" w:rsidRPr="000A4482" w:rsidRDefault="006B5D29" w:rsidP="005E1E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Добавление точки сплайна</w:t>
            </w:r>
          </w:p>
        </w:tc>
      </w:tr>
      <w:tr w:rsidR="007F77AE" w:rsidRPr="000A4482" w:rsidTr="00BD7546">
        <w:trPr>
          <w:jc w:val="center"/>
        </w:trPr>
        <w:tc>
          <w:tcPr>
            <w:tcW w:w="2316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>Правая</w:t>
            </w:r>
          </w:p>
        </w:tc>
        <w:tc>
          <w:tcPr>
            <w:tcW w:w="7538" w:type="dxa"/>
          </w:tcPr>
          <w:p w:rsidR="007F77AE" w:rsidRPr="000A4482" w:rsidRDefault="006B5D29" w:rsidP="00BD75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Удаление </w:t>
            </w:r>
            <w:r w:rsidR="00BD7546">
              <w:rPr>
                <w:rFonts w:asciiTheme="majorHAnsi" w:hAnsiTheme="majorHAnsi" w:cstheme="majorHAnsi"/>
              </w:rPr>
              <w:t>ближайшей точки к курсору</w:t>
            </w:r>
          </w:p>
        </w:tc>
      </w:tr>
    </w:tbl>
    <w:p w:rsidR="007F77AE" w:rsidRDefault="007F77AE" w:rsidP="007F77AE">
      <w:pPr>
        <w:rPr>
          <w:rFonts w:asciiTheme="majorHAnsi" w:hAnsiTheme="majorHAnsi" w:cstheme="majorHAnsi"/>
        </w:rPr>
      </w:pPr>
      <w:r w:rsidRPr="000A4482">
        <w:rPr>
          <w:rFonts w:asciiTheme="majorHAnsi" w:hAnsiTheme="majorHAnsi" w:cstheme="majorHAnsi"/>
        </w:rPr>
        <w:t xml:space="preserve"> </w:t>
      </w:r>
    </w:p>
    <w:p w:rsidR="00B65FB9" w:rsidRDefault="00B65FB9">
      <w:pPr>
        <w:suppressAutoHyphens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:rsidR="006928F4" w:rsidRDefault="006928F4" w:rsidP="007F77AE">
      <w:pPr>
        <w:rPr>
          <w:rFonts w:asciiTheme="majorHAnsi" w:hAnsiTheme="majorHAnsi" w:cstheme="majorHAnsi"/>
        </w:rPr>
      </w:pPr>
    </w:p>
    <w:p w:rsidR="006928F4" w:rsidRPr="000A4482" w:rsidRDefault="006928F4" w:rsidP="007F77AE">
      <w:pPr>
        <w:rPr>
          <w:rFonts w:asciiTheme="majorHAnsi" w:hAnsiTheme="majorHAnsi" w:cstheme="majorHAnsi"/>
        </w:rPr>
      </w:pPr>
    </w:p>
    <w:tbl>
      <w:tblPr>
        <w:tblStyle w:val="af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19"/>
        <w:gridCol w:w="7535"/>
      </w:tblGrid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7F77AE" w:rsidP="005E1EA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A4482">
              <w:rPr>
                <w:rFonts w:asciiTheme="majorHAnsi" w:hAnsiTheme="majorHAnsi" w:cstheme="majorHAnsi"/>
                <w:b/>
              </w:rPr>
              <w:t>Клавиша</w:t>
            </w:r>
          </w:p>
        </w:tc>
        <w:tc>
          <w:tcPr>
            <w:tcW w:w="7535" w:type="dxa"/>
          </w:tcPr>
          <w:p w:rsidR="007F77AE" w:rsidRPr="000A4482" w:rsidRDefault="007F77AE" w:rsidP="005E1EA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A4482">
              <w:rPr>
                <w:rFonts w:asciiTheme="majorHAnsi" w:hAnsiTheme="majorHAnsi" w:cstheme="majorHAnsi"/>
                <w:b/>
              </w:rPr>
              <w:t>Назначение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w</w:t>
            </w:r>
          </w:p>
        </w:tc>
        <w:tc>
          <w:tcPr>
            <w:tcW w:w="7535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>Перемещение вверх текущего набора примитивов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</w:t>
            </w:r>
          </w:p>
        </w:tc>
        <w:tc>
          <w:tcPr>
            <w:tcW w:w="7535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>Перемещение вниз текущего набора примитивов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a</w:t>
            </w:r>
          </w:p>
        </w:tc>
        <w:tc>
          <w:tcPr>
            <w:tcW w:w="7535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>Перемещение влево текущего набора примитивов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</w:t>
            </w:r>
          </w:p>
        </w:tc>
        <w:tc>
          <w:tcPr>
            <w:tcW w:w="7535" w:type="dxa"/>
          </w:tcPr>
          <w:p w:rsidR="007F77AE" w:rsidRPr="000A4482" w:rsidRDefault="007F77AE" w:rsidP="005E1EAC">
            <w:pPr>
              <w:rPr>
                <w:rFonts w:asciiTheme="majorHAnsi" w:hAnsiTheme="majorHAnsi" w:cstheme="majorHAnsi"/>
              </w:rPr>
            </w:pPr>
            <w:r w:rsidRPr="000A4482">
              <w:rPr>
                <w:rFonts w:asciiTheme="majorHAnsi" w:hAnsiTheme="majorHAnsi" w:cstheme="majorHAnsi"/>
              </w:rPr>
              <w:t>Перемещение вправо текущего набора примитивов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0A4482" w:rsidRDefault="00674428" w:rsidP="005E1E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-</w:t>
            </w:r>
          </w:p>
        </w:tc>
        <w:tc>
          <w:tcPr>
            <w:tcW w:w="7535" w:type="dxa"/>
          </w:tcPr>
          <w:p w:rsidR="007F77AE" w:rsidRPr="00674428" w:rsidRDefault="00674428" w:rsidP="006928F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Уменьшение степени интерполяции Лагранжа</w:t>
            </w:r>
          </w:p>
        </w:tc>
      </w:tr>
      <w:tr w:rsidR="007F77AE" w:rsidRPr="000A4482" w:rsidTr="00BD7546">
        <w:trPr>
          <w:jc w:val="center"/>
        </w:trPr>
        <w:tc>
          <w:tcPr>
            <w:tcW w:w="2319" w:type="dxa"/>
          </w:tcPr>
          <w:p w:rsidR="007F77AE" w:rsidRPr="00674428" w:rsidRDefault="00674428" w:rsidP="005E1E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=</w:t>
            </w:r>
          </w:p>
        </w:tc>
        <w:tc>
          <w:tcPr>
            <w:tcW w:w="7535" w:type="dxa"/>
          </w:tcPr>
          <w:p w:rsidR="007F77AE" w:rsidRPr="000A4482" w:rsidRDefault="00674428" w:rsidP="00674428">
            <w:pPr>
              <w:tabs>
                <w:tab w:val="center" w:pos="3574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Увеличение степени </w:t>
            </w:r>
            <w:r>
              <w:rPr>
                <w:rFonts w:asciiTheme="majorHAnsi" w:hAnsiTheme="majorHAnsi" w:cstheme="majorHAnsi"/>
              </w:rPr>
              <w:t>интерполяции</w:t>
            </w:r>
            <w:r>
              <w:rPr>
                <w:rFonts w:asciiTheme="majorHAnsi" w:hAnsiTheme="majorHAnsi" w:cstheme="majorHAnsi"/>
              </w:rPr>
              <w:t xml:space="preserve"> Лагранжа</w:t>
            </w:r>
          </w:p>
        </w:tc>
      </w:tr>
      <w:tr w:rsidR="00674428" w:rsidRPr="000A4482" w:rsidTr="00BD7546">
        <w:trPr>
          <w:jc w:val="center"/>
        </w:trPr>
        <w:tc>
          <w:tcPr>
            <w:tcW w:w="2319" w:type="dxa"/>
          </w:tcPr>
          <w:p w:rsidR="00674428" w:rsidRDefault="00064497" w:rsidP="005E1E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535" w:type="dxa"/>
          </w:tcPr>
          <w:p w:rsidR="00674428" w:rsidRDefault="00064497" w:rsidP="00674428">
            <w:pPr>
              <w:tabs>
                <w:tab w:val="center" w:pos="3574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Увеличение масштаба</w:t>
            </w:r>
          </w:p>
        </w:tc>
      </w:tr>
      <w:tr w:rsidR="00064497" w:rsidRPr="000A4482" w:rsidTr="00BD7546">
        <w:trPr>
          <w:jc w:val="center"/>
        </w:trPr>
        <w:tc>
          <w:tcPr>
            <w:tcW w:w="2319" w:type="dxa"/>
          </w:tcPr>
          <w:p w:rsidR="00064497" w:rsidRDefault="00064497" w:rsidP="005E1E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535" w:type="dxa"/>
          </w:tcPr>
          <w:p w:rsidR="00064497" w:rsidRDefault="00064497" w:rsidP="00674428">
            <w:pPr>
              <w:tabs>
                <w:tab w:val="center" w:pos="3574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Уменьшение масштаба</w:t>
            </w:r>
          </w:p>
        </w:tc>
      </w:tr>
      <w:tr w:rsidR="00064497" w:rsidRPr="000A4482" w:rsidTr="00BD7546">
        <w:trPr>
          <w:jc w:val="center"/>
        </w:trPr>
        <w:tc>
          <w:tcPr>
            <w:tcW w:w="2319" w:type="dxa"/>
          </w:tcPr>
          <w:p w:rsidR="00064497" w:rsidRDefault="00064497" w:rsidP="005E1E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535" w:type="dxa"/>
          </w:tcPr>
          <w:p w:rsidR="00064497" w:rsidRDefault="00064497" w:rsidP="00674428">
            <w:pPr>
              <w:tabs>
                <w:tab w:val="center" w:pos="3574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Сброс масштаба</w:t>
            </w:r>
          </w:p>
        </w:tc>
      </w:tr>
    </w:tbl>
    <w:p w:rsidR="007F77AE" w:rsidRPr="000A4482" w:rsidRDefault="007F77AE" w:rsidP="007F77AE">
      <w:pPr>
        <w:ind w:firstLine="357"/>
        <w:rPr>
          <w:rFonts w:asciiTheme="majorHAnsi" w:hAnsiTheme="majorHAnsi" w:cstheme="majorHAnsi"/>
        </w:rPr>
      </w:pPr>
    </w:p>
    <w:p w:rsidR="00CE3B50" w:rsidRDefault="006928F4" w:rsidP="000E0D96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Код программы</w:t>
      </w:r>
    </w:p>
    <w:p w:rsidR="002A3341" w:rsidRDefault="00DC5EF2" w:rsidP="00DC5EF2">
      <w:pPr>
        <w:ind w:left="567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library</w:t>
      </w:r>
      <w:r w:rsidR="002A3341" w:rsidRPr="008D6476">
        <w:rPr>
          <w:sz w:val="28"/>
          <w:lang w:val="en-US"/>
        </w:rPr>
        <w:t>.h</w:t>
      </w:r>
      <w:proofErr w:type="spellEnd"/>
      <w:r>
        <w:rPr>
          <w:sz w:val="28"/>
          <w:lang w:val="en-US"/>
        </w:rPr>
        <w:t>: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glut.h</w:t>
      </w:r>
      <w:proofErr w:type="spellEnd"/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#define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30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#define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koef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6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#define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FONT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*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)3</w:t>
      </w:r>
      <w:proofErr w:type="gramEnd"/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using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namespace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std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typedef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float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struct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x, y;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Point(</w:t>
      </w:r>
      <w:proofErr w:type="spellStart"/>
      <w:proofErr w:type="gramEnd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x_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y_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this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-&gt;x =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x_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this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-&gt;y =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y_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sort_points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&gt; &amp;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(); i++) {         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j =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 - 1; j &gt; i; j--)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.x &gt;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=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 - 1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;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 - 1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=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;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=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print_string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*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str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glRasterPos2f(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* k =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str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; k[0] !=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'\0'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 k++)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glutBitmapCharacter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FONT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)k[0]);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draw_axis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beg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0,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2),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2),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beg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0),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x_split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abs(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OX_fin.x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koef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OX_beg.x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) /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y_split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abs(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OY_fin.y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koef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OY_beg.y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) / </w:t>
      </w:r>
      <w:proofErr w:type="spellStart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center(</w:t>
      </w:r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glLineWidth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0.1);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glColor3d(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GL_LINES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OX_beg.x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OX_beg.y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OX_fin.x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OX_fin.y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k[10];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-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2; i &lt;=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2; i++)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(i != 0)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k,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"%d"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i);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print_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string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x_split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+ 20,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- 20, k);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glColor3d(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GL_LINES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x_split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+ 5);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x_split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- 5);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glColor3d(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GL_LINES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OY_beg.x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OY_beg.y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OY_fin.x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OY_fin.y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-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2; i &lt;=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count_delim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2; i++)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(i != 0)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k,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"%d"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i);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print_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string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+ 8,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y_split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+ 8, k);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glColor3d(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GL_LINES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- 5,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y_split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glVertex2f(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+ 5,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center.y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i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y_split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lastRenderedPageBreak/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L_i_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func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1;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j = 0; j &lt;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(); j++)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j)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continue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else</w:t>
      </w:r>
      <w:proofErr w:type="gramEnd"/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* (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.x) / (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.x -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j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func_init_true_points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&gt; &amp;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true_array_point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(); i++)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true_array_point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.push_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back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.x -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.y -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2));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interpolation_func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true_array_point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arr_points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 &lt;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+ 1)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[250];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 xml:space="preserve">"There aren't enough points for this degree. You need </w:t>
      </w:r>
      <w:proofErr w:type="gramStart"/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%d</w:t>
      </w:r>
      <w:proofErr w:type="gramEnd"/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 xml:space="preserve"> points. Now %d"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+ 1,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arr_</w:t>
      </w:r>
      <w:proofErr w:type="gram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points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));</w:t>
      </w:r>
    </w:p>
    <w:p w:rsid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glutSetWindowTitle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kp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);</w:t>
      </w:r>
    </w:p>
    <w:p w:rsid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     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lang w:eastAsia="ru-RU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;</w:t>
      </w:r>
    </w:p>
    <w:p w:rsid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  }</w:t>
      </w:r>
    </w:p>
    <w:p w:rsid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  </w:t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lang w:eastAsia="ru-RU"/>
        </w:rPr>
        <w:t>else</w:t>
      </w:r>
      <w:proofErr w:type="spellEnd"/>
    </w:p>
    <w:p w:rsid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 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[250];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"Very well! Now %d points and power %d."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arr</w:t>
      </w:r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_points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glutSetWindowTitle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kp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proofErr w:type="gramEnd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674428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674428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Вычисление</w:t>
      </w:r>
      <w:r w:rsidRPr="00674428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функции</w:t>
      </w:r>
      <w:r w:rsidRPr="00674428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Лагранжа</w:t>
      </w:r>
    </w:p>
    <w:p w:rsidR="00BD7546" w:rsidRPr="00674428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674428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674428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x = 0; x &lt; </w:t>
      </w:r>
      <w:r w:rsidRPr="00674428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 x++)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y = 0;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+ 1; i++)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   y +=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true_array_point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.y *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L_i_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func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true_array_point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i, x -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/ 2);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Lagranzh.push_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back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(x -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y));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}   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//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proofErr w:type="spellStart"/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Отрисовка</w:t>
      </w:r>
      <w:proofErr w:type="spellEnd"/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сплайна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glColor3d(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1, 0, 0);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GL_LINE_STRIP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Lagranzh.size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(); i++)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glVertex2d(</w:t>
      </w:r>
      <w:proofErr w:type="spellStart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.x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width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2,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</w:t>
      </w:r>
      <w:proofErr w:type="spellEnd"/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.y *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scale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height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/ 2); 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Переход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обратно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к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координатам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окна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r w:rsidRPr="00BD7546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//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Lagranzh.clear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type_p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distance(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sqrt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pow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2) +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pow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 </w:t>
      </w:r>
      <w:proofErr w:type="spellStart"/>
      <w:r w:rsidRPr="00BD7546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.y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2));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bool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get_info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 {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fstream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fcin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BD7546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"info.txt"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(!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fcin.is_open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())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false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spellStart"/>
      <w:proofErr w:type="gram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fcin</w:t>
      </w:r>
      <w:proofErr w:type="spellEnd"/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&gt;&gt;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BD7546" w:rsidRDefault="00BD7546" w:rsidP="00BD7546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  </w:t>
      </w:r>
      <w:proofErr w:type="gramStart"/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proofErr w:type="gramEnd"/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D7546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true</w:t>
      </w:r>
      <w:r w:rsidRPr="00BD7546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BD7546" w:rsidRPr="00674428" w:rsidRDefault="00BD7546" w:rsidP="00BD7546">
      <w:pPr>
        <w:ind w:left="567"/>
        <w:rPr>
          <w:sz w:val="28"/>
          <w:lang w:val="en-US"/>
        </w:rPr>
      </w:pPr>
      <w:r w:rsidRPr="00674428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2A3341" w:rsidRDefault="00DC5EF2" w:rsidP="00DC5EF2">
      <w:pPr>
        <w:ind w:left="567"/>
        <w:rPr>
          <w:sz w:val="28"/>
          <w:lang w:val="en-US"/>
        </w:rPr>
      </w:pPr>
      <w:r>
        <w:rPr>
          <w:sz w:val="28"/>
        </w:rPr>
        <w:t>файл</w:t>
      </w:r>
      <w:r>
        <w:rPr>
          <w:sz w:val="28"/>
          <w:lang w:val="en-US"/>
        </w:rPr>
        <w:t xml:space="preserve"> main</w:t>
      </w:r>
      <w:r w:rsidR="002A3341" w:rsidRPr="008D6476">
        <w:rPr>
          <w:sz w:val="28"/>
          <w:lang w:val="en-US"/>
        </w:rPr>
        <w:t>.cpp</w:t>
      </w:r>
      <w:r>
        <w:rPr>
          <w:sz w:val="28"/>
          <w:lang w:val="en-US"/>
        </w:rPr>
        <w:t>:</w:t>
      </w:r>
    </w:p>
    <w:p w:rsidR="009D06BD" w:rsidRPr="009D06BD" w:rsidRDefault="00BD7546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674428">
        <w:rPr>
          <w:lang w:val="en-US"/>
        </w:rPr>
        <w:tab/>
      </w:r>
      <w:r w:rsidR="009D06BD"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#define</w:t>
      </w:r>
      <w:r w:rsidR="009D06BD"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="009D06BD"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_CRT_SECURE_NO_WARNINGS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stdlib.h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&gt;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&lt;vector&gt;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fstream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&gt;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&lt;stack&gt;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math.h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&gt;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library.h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glut.h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#include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&lt;</w:t>
      </w:r>
      <w:proofErr w:type="spellStart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soil.h</w:t>
      </w:r>
      <w:proofErr w:type="spell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&gt;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Через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proofErr w:type="spellStart"/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Nuget</w:t>
      </w:r>
      <w:proofErr w:type="spellEnd"/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Устанавливаем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библиотеки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для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загрузки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текстур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Width = 800, Height = 800;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using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namespace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std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proofErr w:type="gramEnd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&gt; points;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vector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&lt;</w:t>
      </w:r>
      <w:proofErr w:type="gramEnd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typedef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float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type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scale = 1;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Display(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glClearColor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1, 1, 1, 1); 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glClear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GL_COLOR_BUFFER_BIT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glLoadIdentity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Рисование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осей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координат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draw_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axis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Width, Height, scale);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//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// Печать точек, к которым будет производиться интерполяция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point.clear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sort_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); 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сортировка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точек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вдоль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оси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X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медом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пузырька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func_init_true_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points,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Width, Height); 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Инициализирует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точки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относительно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центра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окна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size;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((size =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()) != 0)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glPointSize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6);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glBegin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GL_POINTS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size; i++) { 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glColor3ub(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0, 0, 0);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glVertex2i(</w:t>
      </w:r>
      <w:proofErr w:type="spellStart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.x * scale + Width / 2,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.y * scale + Height / 2);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glEnd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//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Интерполяция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interpolation_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func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points,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true_array_point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Width, Height, scale);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//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glFinish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Reshape(</w:t>
      </w:r>
      <w:proofErr w:type="spellStart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GLint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GLint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Функция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изменения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размеров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окна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glViewport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0, 0,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glMatrixMode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GL_PROJECTION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glLoadIdentity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glOrtho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0,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w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0,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h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 -1.0, 1.0);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glMatrixMode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GL_MODELVIEW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glLoadIdentity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enum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keys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KeyW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KeyA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KeyS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KeyD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KeyZ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KeyX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KeyV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KeyB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,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KeyO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KeyP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9D06BD">
        <w:rPr>
          <w:rFonts w:ascii="Consolas" w:eastAsia="Times New Roman" w:hAnsi="Consolas" w:cs="Consolas"/>
          <w:color w:val="2F4F4F"/>
          <w:sz w:val="19"/>
          <w:szCs w:val="19"/>
          <w:lang w:val="en-US" w:eastAsia="ru-RU"/>
        </w:rPr>
        <w:t>Empty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Keyboard(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unsigned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xx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message[50];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'-'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&gt; 1)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--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else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message,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"Power interpolation can't be 0 !!!"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glutSetWindowTitle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message);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'='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++;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size =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(size &gt; 0)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switch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case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'w'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: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size - 1; i &gt; -1; i--)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.y += 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break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case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's'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: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size - 1; i &gt; -1; i--)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.y -= 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break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case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'a'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: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size - 1; i &gt; -1; i--)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 -= 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break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case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'd'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: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size - 1; i &gt; -1; i--)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.x += 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break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default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: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lang w:eastAsia="ru-RU"/>
        </w:rPr>
        <w:t>break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  <w:t>}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  <w:t>}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lastRenderedPageBreak/>
        <w:tab/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// Уменьшение масштаба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lang w:eastAsia="ru-RU"/>
        </w:rPr>
        <w:t>if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(</w:t>
      </w:r>
      <w:proofErr w:type="spellStart"/>
      <w:r>
        <w:rPr>
          <w:rFonts w:ascii="Consolas" w:eastAsia="Times New Roman" w:hAnsi="Consolas" w:cs="Consolas"/>
          <w:color w:val="808080"/>
          <w:sz w:val="19"/>
          <w:szCs w:val="19"/>
          <w:lang w:eastAsia="ru-RU"/>
        </w:rPr>
        <w:t>key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== </w:t>
      </w:r>
      <w:r>
        <w:rPr>
          <w:rFonts w:ascii="Consolas" w:eastAsia="Times New Roman" w:hAnsi="Consolas" w:cs="Consolas"/>
          <w:color w:val="A31515"/>
          <w:sz w:val="19"/>
          <w:szCs w:val="19"/>
          <w:lang w:eastAsia="ru-RU"/>
        </w:rPr>
        <w:t>'1'</w:t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(scale - 0.05 &gt;= 0.2)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scale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-= 0.05;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Увеличение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масштаба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'2'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(scale + 0.05 &lt;= 1.50)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scale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+= 0.05;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Сброс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масштаба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key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'3'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scale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1;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sprintf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message, 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"Power interpolation %d"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glutSetWindowTitle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message);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glutPostRedisplay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void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Mouse(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button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state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state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!= </w:t>
      </w:r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GLUT_DOWN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) 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return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button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GLUT_LEFT_BUTTON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(scale == 1)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points.push_</w:t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back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Height -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else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system(</w:t>
      </w:r>
      <w:proofErr w:type="gram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"echo You need to throw off the scale value (press '3' for the action) for adding points! &amp; pause"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Удаляем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точку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ближайшую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к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положению</w:t>
      </w:r>
      <w:r w:rsidRPr="009D06BD">
        <w:rPr>
          <w:rFonts w:ascii="Consolas" w:eastAsia="Times New Roma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008000"/>
          <w:sz w:val="19"/>
          <w:szCs w:val="19"/>
          <w:lang w:eastAsia="ru-RU"/>
        </w:rPr>
        <w:t>курсора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button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== </w:t>
      </w:r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GLUT_RIGHT_BUTTON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() != 0)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k = 0;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1000, 1000);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for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i = 0; i &lt;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(); i++) 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(distance(</w:t>
      </w:r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Height -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),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 &gt; distance(points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9D06BD">
        <w:rPr>
          <w:rFonts w:ascii="Consolas" w:eastAsia="Times New Roman" w:hAnsi="Consolas" w:cs="Consolas"/>
          <w:color w:val="2B91AF"/>
          <w:sz w:val="19"/>
          <w:szCs w:val="19"/>
          <w:lang w:val="en-US" w:eastAsia="ru-RU"/>
        </w:rPr>
        <w:t>Point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x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Height - </w:t>
      </w:r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y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))) 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val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=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points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[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i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]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k = i;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}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points.erase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points.begin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 </w:t>
      </w:r>
      <w:r w:rsidRPr="009D06BD">
        <w:rPr>
          <w:rFonts w:ascii="Consolas" w:eastAsia="Times New Roman" w:hAnsi="Consolas" w:cs="Consolas"/>
          <w:color w:val="008080"/>
          <w:sz w:val="19"/>
          <w:szCs w:val="19"/>
          <w:lang w:val="en-US" w:eastAsia="ru-RU"/>
        </w:rPr>
        <w:t>+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k);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glutPostRedisplay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}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proofErr w:type="spellStart"/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main(</w:t>
      </w:r>
      <w:proofErr w:type="spell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argc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char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* </w:t>
      </w:r>
      <w:proofErr w:type="spellStart"/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argv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[])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{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gramStart"/>
      <w:r w:rsidRPr="009D06BD">
        <w:rPr>
          <w:rFonts w:ascii="Consolas" w:eastAsia="Times New Roman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(!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get_info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()) </w:t>
      </w:r>
      <w:proofErr w:type="spell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n_power_interpolation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 = 2;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glutInit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&amp;</w:t>
      </w:r>
      <w:proofErr w:type="spellStart"/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argc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D06BD">
        <w:rPr>
          <w:rFonts w:ascii="Consolas" w:eastAsia="Times New Roman" w:hAnsi="Consolas" w:cs="Consolas"/>
          <w:color w:val="808080"/>
          <w:sz w:val="19"/>
          <w:szCs w:val="19"/>
          <w:lang w:val="en-US" w:eastAsia="ru-RU"/>
        </w:rPr>
        <w:t>argv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glutInitDisplayMode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GLUT_RGB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glutInitWindowSize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Width, Height);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6F008A"/>
          <w:sz w:val="19"/>
          <w:szCs w:val="19"/>
          <w:lang w:val="en-US" w:eastAsia="ru-RU"/>
        </w:rPr>
        <w:t>glutCreateWindow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Times New Roman" w:hAnsi="Consolas" w:cs="Consolas"/>
          <w:color w:val="A31515"/>
          <w:sz w:val="19"/>
          <w:szCs w:val="19"/>
          <w:lang w:eastAsia="ru-RU"/>
        </w:rPr>
        <w:t>Текущий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  <w:lang w:eastAsia="ru-RU"/>
        </w:rPr>
        <w:t>цвет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  <w:lang w:eastAsia="ru-RU"/>
        </w:rPr>
        <w:t>всех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A31515"/>
          <w:sz w:val="19"/>
          <w:szCs w:val="19"/>
          <w:lang w:eastAsia="ru-RU"/>
        </w:rPr>
        <w:t>точек</w:t>
      </w:r>
      <w:r w:rsidRPr="009D06BD">
        <w:rPr>
          <w:rFonts w:ascii="Consolas" w:eastAsia="Times New Roman" w:hAnsi="Consolas" w:cs="Consolas"/>
          <w:color w:val="A31515"/>
          <w:sz w:val="19"/>
          <w:szCs w:val="19"/>
          <w:lang w:val="en-US" w:eastAsia="ru-RU"/>
        </w:rPr>
        <w:t>:"</w:t>
      </w: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glutDisplayFunc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Display);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glutReshapeFunc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Reshape);</w:t>
      </w:r>
    </w:p>
    <w:p w:rsidR="009D06BD" w:rsidRP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proofErr w:type="gramStart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glutKeyboardFunc</w:t>
      </w:r>
      <w:proofErr w:type="spell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>Keyboard);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 w:rsidRPr="009D06BD"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  <w:tab/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glutMouseFunc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Mouse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);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lastRenderedPageBreak/>
        <w:tab/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glutMainLoop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();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ab/>
      </w:r>
      <w:proofErr w:type="spellStart"/>
      <w:r>
        <w:rPr>
          <w:rFonts w:ascii="Consolas" w:eastAsia="Times New Roman" w:hAnsi="Consolas" w:cs="Consolas"/>
          <w:color w:val="0000FF"/>
          <w:sz w:val="19"/>
          <w:szCs w:val="19"/>
          <w:lang w:eastAsia="ru-RU"/>
        </w:rPr>
        <w:t>return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 xml:space="preserve"> 1;</w:t>
      </w:r>
    </w:p>
    <w:p w:rsidR="009D06BD" w:rsidRDefault="009D06BD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}</w:t>
      </w:r>
    </w:p>
    <w:p w:rsidR="00DC5EF2" w:rsidRPr="00BD7546" w:rsidRDefault="00DC5EF2" w:rsidP="009D06BD">
      <w:pPr>
        <w:suppressAutoHyphens w:val="0"/>
        <w:autoSpaceDE w:val="0"/>
        <w:autoSpaceDN w:val="0"/>
        <w:adjustRightInd w:val="0"/>
        <w:spacing w:after="0" w:line="240" w:lineRule="auto"/>
        <w:ind w:left="567"/>
      </w:pPr>
    </w:p>
    <w:p w:rsidR="00626E96" w:rsidRPr="009121AC" w:rsidRDefault="000E0D96" w:rsidP="00626E96">
      <w:pPr>
        <w:pStyle w:val="1"/>
        <w:numPr>
          <w:ilvl w:val="0"/>
          <w:numId w:val="42"/>
        </w:numPr>
        <w:suppressAutoHyphens w:val="0"/>
        <w:spacing w:before="120" w:after="120"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Тестирование </w:t>
      </w:r>
    </w:p>
    <w:p w:rsidR="000E0D96" w:rsidRDefault="009D06BD" w:rsidP="000E0D96">
      <w:pPr>
        <w:pStyle w:val="af8"/>
        <w:numPr>
          <w:ilvl w:val="0"/>
          <w:numId w:val="47"/>
        </w:numPr>
      </w:pPr>
      <w:r>
        <w:t>Запуск программы</w:t>
      </w:r>
      <w:r w:rsidR="00860B4A" w:rsidRPr="00455628">
        <w:t xml:space="preserve"> </w:t>
      </w:r>
      <w:r w:rsidR="00860B4A">
        <w:t>и добавление 2 точек (степень интерполяции 3)</w:t>
      </w:r>
    </w:p>
    <w:p w:rsidR="009121AC" w:rsidRDefault="009121AC" w:rsidP="009121AC">
      <w:pPr>
        <w:pStyle w:val="af8"/>
      </w:pPr>
    </w:p>
    <w:p w:rsidR="00860B4A" w:rsidRDefault="00860B4A" w:rsidP="00455628">
      <w:pPr>
        <w:pStyle w:val="af8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31FA9E" wp14:editId="20A27852">
            <wp:extent cx="6120130" cy="6351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42" w:rsidRPr="00455628" w:rsidRDefault="00860B4A" w:rsidP="00455628">
      <w:pPr>
        <w:suppressAutoHyphens w:val="0"/>
        <w:spacing w:after="0" w:line="240" w:lineRule="auto"/>
      </w:pPr>
      <w:r>
        <w:rPr>
          <w:lang w:val="en-US"/>
        </w:rPr>
        <w:br w:type="page"/>
      </w:r>
    </w:p>
    <w:p w:rsidR="00F03BF8" w:rsidRDefault="00EA36A4" w:rsidP="00F03BF8">
      <w:pPr>
        <w:pStyle w:val="af8"/>
        <w:numPr>
          <w:ilvl w:val="0"/>
          <w:numId w:val="47"/>
        </w:numPr>
      </w:pPr>
      <w:r>
        <w:lastRenderedPageBreak/>
        <w:t>Добавление</w:t>
      </w:r>
      <w:r w:rsidR="00455628">
        <w:t xml:space="preserve"> 2</w:t>
      </w:r>
      <w:r>
        <w:t xml:space="preserve"> новых точек</w:t>
      </w:r>
    </w:p>
    <w:p w:rsidR="0011141C" w:rsidRDefault="0011141C" w:rsidP="0011141C">
      <w:pPr>
        <w:pStyle w:val="af8"/>
      </w:pPr>
    </w:p>
    <w:p w:rsidR="00BF58A0" w:rsidRDefault="00455628" w:rsidP="00455628">
      <w:pPr>
        <w:pStyle w:val="af8"/>
        <w:ind w:left="0"/>
      </w:pPr>
      <w:r>
        <w:rPr>
          <w:noProof/>
          <w:lang w:eastAsia="ru-RU"/>
        </w:rPr>
        <w:drawing>
          <wp:inline distT="0" distB="0" distL="0" distR="0" wp14:anchorId="4B4EE481" wp14:editId="7E7F197C">
            <wp:extent cx="6120130" cy="6351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1C" w:rsidRDefault="0011141C" w:rsidP="0011141C">
      <w:pPr>
        <w:pStyle w:val="af8"/>
      </w:pPr>
    </w:p>
    <w:p w:rsidR="0011141C" w:rsidRDefault="0011141C" w:rsidP="0011141C">
      <w:pPr>
        <w:pStyle w:val="af8"/>
      </w:pPr>
    </w:p>
    <w:p w:rsidR="0011141C" w:rsidRDefault="008C1FF1" w:rsidP="008C1FF1">
      <w:pPr>
        <w:suppressAutoHyphens w:val="0"/>
        <w:spacing w:after="0" w:line="240" w:lineRule="auto"/>
      </w:pPr>
      <w:r>
        <w:br w:type="page"/>
      </w:r>
    </w:p>
    <w:p w:rsidR="00F03BF8" w:rsidRDefault="00CE5CDE" w:rsidP="00CE5CDE">
      <w:pPr>
        <w:pStyle w:val="af8"/>
        <w:numPr>
          <w:ilvl w:val="0"/>
          <w:numId w:val="47"/>
        </w:numPr>
      </w:pPr>
      <w:r>
        <w:lastRenderedPageBreak/>
        <w:t xml:space="preserve">Удаление </w:t>
      </w:r>
      <w:r w:rsidR="008C1FF1">
        <w:t>точки (-1.3, 1.7)</w:t>
      </w:r>
    </w:p>
    <w:p w:rsidR="00BF58A0" w:rsidRDefault="008C1FF1" w:rsidP="008C1FF1">
      <w:pPr>
        <w:pStyle w:val="af8"/>
        <w:ind w:left="0"/>
      </w:pPr>
      <w:r>
        <w:rPr>
          <w:noProof/>
          <w:lang w:eastAsia="ru-RU"/>
        </w:rPr>
        <w:drawing>
          <wp:inline distT="0" distB="0" distL="0" distR="0" wp14:anchorId="34FD1D74" wp14:editId="4ABE8632">
            <wp:extent cx="6120130" cy="63519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A4" w:rsidRPr="00FC7F42" w:rsidRDefault="00E523DD" w:rsidP="008C1FF1">
      <w:pPr>
        <w:suppressAutoHyphens w:val="0"/>
        <w:spacing w:after="0" w:line="240" w:lineRule="auto"/>
      </w:pPr>
      <w:r>
        <w:tab/>
      </w:r>
    </w:p>
    <w:p w:rsidR="008C1FF1" w:rsidRDefault="008C1FF1">
      <w:pPr>
        <w:suppressAutoHyphens w:val="0"/>
        <w:spacing w:after="0" w:line="240" w:lineRule="auto"/>
      </w:pPr>
      <w:r>
        <w:br w:type="page"/>
      </w:r>
    </w:p>
    <w:p w:rsidR="000E0D96" w:rsidRDefault="002F3385" w:rsidP="000E0D96">
      <w:pPr>
        <w:pStyle w:val="af8"/>
        <w:numPr>
          <w:ilvl w:val="0"/>
          <w:numId w:val="47"/>
        </w:numPr>
      </w:pPr>
      <w:r>
        <w:lastRenderedPageBreak/>
        <w:t>Сд</w:t>
      </w:r>
      <w:r w:rsidR="00EA36A4">
        <w:t>виг фигуры</w:t>
      </w:r>
      <w:r w:rsidR="00FC7F42" w:rsidRPr="00FC7F42">
        <w:t xml:space="preserve"> по оси Х</w:t>
      </w:r>
    </w:p>
    <w:p w:rsidR="002F3385" w:rsidRPr="008C1FF1" w:rsidRDefault="008C1FF1" w:rsidP="008C1FF1">
      <w:pPr>
        <w:pStyle w:val="af8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860D5C" wp14:editId="109D06CD">
            <wp:extent cx="6120130" cy="63519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85" w:rsidRDefault="002F3385" w:rsidP="002F3385">
      <w:pPr>
        <w:pStyle w:val="af8"/>
      </w:pPr>
    </w:p>
    <w:p w:rsidR="008C1FF1" w:rsidRDefault="008C1FF1">
      <w:pPr>
        <w:suppressAutoHyphens w:val="0"/>
        <w:spacing w:after="0" w:line="240" w:lineRule="auto"/>
      </w:pPr>
      <w:r>
        <w:br w:type="page"/>
      </w:r>
    </w:p>
    <w:p w:rsidR="00EA36A4" w:rsidRDefault="002F3385" w:rsidP="008C1FF1">
      <w:pPr>
        <w:pStyle w:val="af8"/>
        <w:numPr>
          <w:ilvl w:val="0"/>
          <w:numId w:val="47"/>
        </w:numPr>
        <w:ind w:left="709" w:hanging="283"/>
      </w:pPr>
      <w:r>
        <w:lastRenderedPageBreak/>
        <w:t xml:space="preserve">Сдвиг фигуры по оси </w:t>
      </w:r>
      <w:r w:rsidRPr="00D9517B">
        <w:rPr>
          <w:lang w:val="en-US"/>
        </w:rPr>
        <w:t>Y</w:t>
      </w:r>
    </w:p>
    <w:p w:rsidR="00FA3F50" w:rsidRDefault="008C1FF1" w:rsidP="008C1FF1">
      <w:pPr>
        <w:pStyle w:val="af8"/>
        <w:ind w:left="0"/>
      </w:pPr>
      <w:r>
        <w:rPr>
          <w:noProof/>
          <w:lang w:eastAsia="ru-RU"/>
        </w:rPr>
        <w:drawing>
          <wp:inline distT="0" distB="0" distL="0" distR="0" wp14:anchorId="1DA93311" wp14:editId="6C83B8A5">
            <wp:extent cx="6120130" cy="6351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7B" w:rsidRDefault="00D9517B" w:rsidP="00EA36A4">
      <w:pPr>
        <w:pStyle w:val="af8"/>
      </w:pPr>
    </w:p>
    <w:p w:rsidR="0011141C" w:rsidRDefault="0011141C" w:rsidP="00EA36A4">
      <w:pPr>
        <w:pStyle w:val="af8"/>
      </w:pPr>
    </w:p>
    <w:p w:rsidR="0011141C" w:rsidRDefault="0011141C" w:rsidP="00EA36A4">
      <w:pPr>
        <w:pStyle w:val="af8"/>
      </w:pPr>
    </w:p>
    <w:p w:rsidR="0011141C" w:rsidRPr="00FC7F42" w:rsidRDefault="0011141C" w:rsidP="00EA36A4">
      <w:pPr>
        <w:pStyle w:val="af8"/>
      </w:pPr>
    </w:p>
    <w:p w:rsidR="008C1FF1" w:rsidRDefault="008C1FF1">
      <w:pPr>
        <w:suppressAutoHyphens w:val="0"/>
        <w:spacing w:after="0" w:line="240" w:lineRule="auto"/>
      </w:pPr>
      <w:r>
        <w:br w:type="page"/>
      </w:r>
    </w:p>
    <w:p w:rsidR="00EA36A4" w:rsidRPr="0011141C" w:rsidRDefault="00FA3F50" w:rsidP="0011141C">
      <w:pPr>
        <w:pStyle w:val="af8"/>
        <w:numPr>
          <w:ilvl w:val="0"/>
          <w:numId w:val="47"/>
        </w:numPr>
        <w:rPr>
          <w:lang w:val="en-US"/>
        </w:rPr>
      </w:pPr>
      <w:r>
        <w:lastRenderedPageBreak/>
        <w:t>Увеличение размера</w:t>
      </w:r>
    </w:p>
    <w:p w:rsidR="00DB4FCD" w:rsidRDefault="008C1FF1" w:rsidP="008C1FF1">
      <w:pPr>
        <w:pStyle w:val="1"/>
        <w:tabs>
          <w:tab w:val="clear" w:pos="0"/>
        </w:tabs>
        <w:suppressAutoHyphens w:val="0"/>
        <w:spacing w:before="120" w:after="120" w:line="276" w:lineRule="auto"/>
        <w:ind w:left="0" w:firstLine="0"/>
        <w:jc w:val="both"/>
        <w:rPr>
          <w:rFonts w:asciiTheme="majorHAnsi" w:hAnsiTheme="majorHAnsi" w:cstheme="majorHAnsi"/>
          <w:lang w:val="en-US"/>
        </w:rPr>
      </w:pPr>
      <w:r>
        <w:rPr>
          <w:noProof/>
          <w:lang w:eastAsia="ru-RU"/>
        </w:rPr>
        <w:drawing>
          <wp:inline distT="0" distB="0" distL="0" distR="0" wp14:anchorId="5CF9F981" wp14:editId="65CBE20B">
            <wp:extent cx="6120130" cy="63519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1C" w:rsidRPr="0011141C" w:rsidRDefault="0011141C" w:rsidP="0011141C">
      <w:pPr>
        <w:rPr>
          <w:lang w:val="en-US"/>
        </w:rPr>
      </w:pPr>
    </w:p>
    <w:p w:rsidR="008C1FF1" w:rsidRDefault="008C1FF1">
      <w:pPr>
        <w:suppressAutoHyphens w:val="0"/>
        <w:spacing w:after="0" w:line="240" w:lineRule="auto"/>
      </w:pPr>
      <w:r>
        <w:br w:type="page"/>
      </w:r>
    </w:p>
    <w:p w:rsidR="00D9517B" w:rsidRPr="00D9517B" w:rsidRDefault="00D9517B" w:rsidP="00D9517B">
      <w:pPr>
        <w:pStyle w:val="af8"/>
        <w:numPr>
          <w:ilvl w:val="0"/>
          <w:numId w:val="47"/>
        </w:numPr>
        <w:rPr>
          <w:lang w:val="en-US"/>
        </w:rPr>
      </w:pPr>
      <w:r>
        <w:lastRenderedPageBreak/>
        <w:t>Уменьшение размера</w:t>
      </w:r>
    </w:p>
    <w:p w:rsidR="00D9517B" w:rsidRDefault="008C1FF1" w:rsidP="008C1FF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AA3E38" wp14:editId="10E5C420">
            <wp:extent cx="6120130" cy="63519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FF1" w:rsidRDefault="008C1FF1" w:rsidP="008C1FF1">
      <w:pPr>
        <w:rPr>
          <w:lang w:val="en-US"/>
        </w:rPr>
      </w:pPr>
    </w:p>
    <w:p w:rsidR="002963A1" w:rsidRDefault="002963A1">
      <w:pPr>
        <w:suppressAutoHyphens w:val="0"/>
        <w:spacing w:after="0" w:line="240" w:lineRule="auto"/>
      </w:pPr>
      <w:r>
        <w:br w:type="page"/>
      </w:r>
    </w:p>
    <w:p w:rsidR="008C1FF1" w:rsidRPr="002963A1" w:rsidRDefault="002963A1" w:rsidP="008C1FF1">
      <w:pPr>
        <w:pStyle w:val="af8"/>
        <w:numPr>
          <w:ilvl w:val="0"/>
          <w:numId w:val="47"/>
        </w:numPr>
        <w:rPr>
          <w:lang w:val="en-US"/>
        </w:rPr>
      </w:pPr>
      <w:r>
        <w:lastRenderedPageBreak/>
        <w:t>Добавление точек в режиме масштабирования</w:t>
      </w:r>
    </w:p>
    <w:p w:rsidR="002963A1" w:rsidRPr="002963A1" w:rsidRDefault="002963A1" w:rsidP="002963A1">
      <w:pPr>
        <w:pStyle w:val="af8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5421C19" wp14:editId="5F6D12CC">
            <wp:extent cx="6120130" cy="53722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A1" w:rsidRDefault="002963A1">
      <w:pPr>
        <w:suppressAutoHyphens w:val="0"/>
        <w:spacing w:after="0" w:line="240" w:lineRule="auto"/>
      </w:pPr>
      <w:r>
        <w:br w:type="page"/>
      </w:r>
    </w:p>
    <w:p w:rsidR="002963A1" w:rsidRPr="006823E0" w:rsidRDefault="002963A1" w:rsidP="008C1FF1">
      <w:pPr>
        <w:pStyle w:val="af8"/>
        <w:numPr>
          <w:ilvl w:val="0"/>
          <w:numId w:val="47"/>
        </w:numPr>
        <w:rPr>
          <w:lang w:val="en-US"/>
        </w:rPr>
      </w:pPr>
      <w:r>
        <w:lastRenderedPageBreak/>
        <w:t>Добавление 4 точек</w:t>
      </w:r>
    </w:p>
    <w:p w:rsidR="006823E0" w:rsidRPr="002963A1" w:rsidRDefault="006823E0" w:rsidP="006823E0">
      <w:pPr>
        <w:pStyle w:val="af8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64F665" wp14:editId="623202CB">
            <wp:extent cx="6120130" cy="635194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0" w:rsidRDefault="006823E0">
      <w:pPr>
        <w:suppressAutoHyphens w:val="0"/>
        <w:spacing w:after="0" w:line="240" w:lineRule="auto"/>
      </w:pPr>
      <w:r>
        <w:br w:type="page"/>
      </w:r>
    </w:p>
    <w:p w:rsidR="002963A1" w:rsidRPr="006823E0" w:rsidRDefault="002963A1" w:rsidP="008C1FF1">
      <w:pPr>
        <w:pStyle w:val="af8"/>
        <w:numPr>
          <w:ilvl w:val="0"/>
          <w:numId w:val="47"/>
        </w:numPr>
      </w:pPr>
      <w:r>
        <w:lastRenderedPageBreak/>
        <w:t>Увеличение на 1 степени интерполяции</w:t>
      </w:r>
      <w:r w:rsidR="006823E0">
        <w:t xml:space="preserve"> (последовательность картинок)</w:t>
      </w:r>
    </w:p>
    <w:p w:rsidR="006823E0" w:rsidRDefault="006823E0" w:rsidP="006823E0">
      <w:pPr>
        <w:pStyle w:val="af8"/>
        <w:ind w:left="0"/>
      </w:pPr>
      <w:bookmarkStart w:id="0" w:name="_GoBack"/>
      <w:r>
        <w:rPr>
          <w:noProof/>
          <w:lang w:eastAsia="ru-RU"/>
        </w:rPr>
        <w:drawing>
          <wp:inline distT="0" distB="0" distL="0" distR="0" wp14:anchorId="76BCD034" wp14:editId="40329356">
            <wp:extent cx="6120130" cy="63519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823E0" w:rsidRPr="006823E0" w:rsidRDefault="006823E0" w:rsidP="006823E0">
      <w:pPr>
        <w:pStyle w:val="af8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2CEDA424" wp14:editId="74720F28">
            <wp:extent cx="6120130" cy="6351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0" w:rsidRPr="006823E0" w:rsidRDefault="006823E0" w:rsidP="006823E0">
      <w:pPr>
        <w:pStyle w:val="af8"/>
      </w:pPr>
    </w:p>
    <w:p w:rsidR="006823E0" w:rsidRDefault="006823E0" w:rsidP="006823E0">
      <w:pPr>
        <w:pStyle w:val="af8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2011C7A2" wp14:editId="468A9CE8">
            <wp:extent cx="6120130" cy="63519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0" w:rsidRDefault="006823E0" w:rsidP="006823E0">
      <w:pPr>
        <w:pStyle w:val="af8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1BFBD467" wp14:editId="153D0016">
            <wp:extent cx="6120130" cy="635194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E0" w:rsidRPr="006823E0" w:rsidRDefault="006823E0" w:rsidP="006823E0">
      <w:pPr>
        <w:pStyle w:val="af8"/>
      </w:pPr>
      <w:r>
        <w:rPr>
          <w:noProof/>
          <w:lang w:eastAsia="ru-RU"/>
        </w:rPr>
        <w:lastRenderedPageBreak/>
        <w:drawing>
          <wp:inline distT="0" distB="0" distL="0" distR="0" wp14:anchorId="439174FB" wp14:editId="73F95EC6">
            <wp:extent cx="6120130" cy="63519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3E0" w:rsidRPr="006823E0" w:rsidSect="002467D6">
      <w:footerReference w:type="default" r:id="rId25"/>
      <w:footerReference w:type="first" r:id="rId26"/>
      <w:pgSz w:w="11906" w:h="16838"/>
      <w:pgMar w:top="1134" w:right="1134" w:bottom="1134" w:left="1134" w:header="72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B51" w:rsidRDefault="00326B51">
      <w:pPr>
        <w:spacing w:after="0" w:line="240" w:lineRule="auto"/>
      </w:pPr>
      <w:r>
        <w:separator/>
      </w:r>
    </w:p>
  </w:endnote>
  <w:endnote w:type="continuationSeparator" w:id="0">
    <w:p w:rsidR="00326B51" w:rsidRDefault="00326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9787446"/>
      <w:docPartObj>
        <w:docPartGallery w:val="Page Numbers (Bottom of Page)"/>
        <w:docPartUnique/>
      </w:docPartObj>
    </w:sdtPr>
    <w:sdtEndPr/>
    <w:sdtContent>
      <w:p w:rsidR="00FC7F42" w:rsidRDefault="00FC7F42">
        <w:pPr>
          <w:pStyle w:val="af1"/>
          <w:jc w:val="center"/>
        </w:pPr>
      </w:p>
      <w:p w:rsidR="00FC7F42" w:rsidRDefault="00FC7F4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06F">
          <w:rPr>
            <w:noProof/>
          </w:rPr>
          <w:t>19</w:t>
        </w:r>
        <w:r>
          <w:fldChar w:fldCharType="end"/>
        </w:r>
      </w:p>
    </w:sdtContent>
  </w:sdt>
  <w:p w:rsidR="00FC7F42" w:rsidRDefault="00FC7F42">
    <w:pPr>
      <w:pStyle w:val="af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F42" w:rsidRDefault="00FC7F42">
    <w:pPr>
      <w:pStyle w:val="af1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B51" w:rsidRDefault="00326B51">
      <w:pPr>
        <w:spacing w:after="0" w:line="240" w:lineRule="auto"/>
      </w:pPr>
      <w:r>
        <w:separator/>
      </w:r>
    </w:p>
  </w:footnote>
  <w:footnote w:type="continuationSeparator" w:id="0">
    <w:p w:rsidR="00326B51" w:rsidRDefault="00326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E154B9"/>
    <w:multiLevelType w:val="hybridMultilevel"/>
    <w:tmpl w:val="C8A296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DC4286"/>
    <w:multiLevelType w:val="multilevel"/>
    <w:tmpl w:val="AA3C61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7C2606"/>
    <w:multiLevelType w:val="multilevel"/>
    <w:tmpl w:val="FCA605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53112"/>
    <w:multiLevelType w:val="hybridMultilevel"/>
    <w:tmpl w:val="AF8C3C24"/>
    <w:lvl w:ilvl="0" w:tplc="1BBC60D8">
      <w:start w:val="7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FD1047"/>
    <w:multiLevelType w:val="hybridMultilevel"/>
    <w:tmpl w:val="C8A296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546F12"/>
    <w:multiLevelType w:val="hybridMultilevel"/>
    <w:tmpl w:val="B78876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B3D57B3"/>
    <w:multiLevelType w:val="hybridMultilevel"/>
    <w:tmpl w:val="829AB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647977"/>
    <w:multiLevelType w:val="multilevel"/>
    <w:tmpl w:val="1AC2DA6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>
    <w:nsid w:val="0EAC0F51"/>
    <w:multiLevelType w:val="hybridMultilevel"/>
    <w:tmpl w:val="C20E4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486C5E"/>
    <w:multiLevelType w:val="hybridMultilevel"/>
    <w:tmpl w:val="0032D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D47629"/>
    <w:multiLevelType w:val="multilevel"/>
    <w:tmpl w:val="B26431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CC4F98"/>
    <w:multiLevelType w:val="hybridMultilevel"/>
    <w:tmpl w:val="8BB2D83C"/>
    <w:lvl w:ilvl="0" w:tplc="23D4D5B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19435113"/>
    <w:multiLevelType w:val="hybridMultilevel"/>
    <w:tmpl w:val="36A83660"/>
    <w:lvl w:ilvl="0" w:tplc="08F4EDD6">
      <w:start w:val="1"/>
      <w:numFmt w:val="decimal"/>
      <w:lvlText w:val="%1)"/>
      <w:lvlJc w:val="left"/>
      <w:pPr>
        <w:ind w:left="720" w:hanging="360"/>
      </w:pPr>
      <w:rPr>
        <w:rFonts w:ascii="Calibri Light" w:hAnsi="Calibri Light" w:cs="Calibri Light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8D6582"/>
    <w:multiLevelType w:val="multilevel"/>
    <w:tmpl w:val="0A20B0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BF7107"/>
    <w:multiLevelType w:val="hybridMultilevel"/>
    <w:tmpl w:val="7F6CF7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CF1C76"/>
    <w:multiLevelType w:val="hybridMultilevel"/>
    <w:tmpl w:val="0032D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4047D2"/>
    <w:multiLevelType w:val="hybridMultilevel"/>
    <w:tmpl w:val="2A2427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E24475E"/>
    <w:multiLevelType w:val="hybridMultilevel"/>
    <w:tmpl w:val="C4B4C71C"/>
    <w:lvl w:ilvl="0" w:tplc="99C009F8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951607"/>
    <w:multiLevelType w:val="hybridMultilevel"/>
    <w:tmpl w:val="6A8A9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5F61A0"/>
    <w:multiLevelType w:val="multilevel"/>
    <w:tmpl w:val="EF705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45015D"/>
    <w:multiLevelType w:val="hybridMultilevel"/>
    <w:tmpl w:val="06D4571A"/>
    <w:lvl w:ilvl="0" w:tplc="E3862EE2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CF0A1A"/>
    <w:multiLevelType w:val="multilevel"/>
    <w:tmpl w:val="8FAE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074E0A"/>
    <w:multiLevelType w:val="hybridMultilevel"/>
    <w:tmpl w:val="82CC4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A736C9"/>
    <w:multiLevelType w:val="hybridMultilevel"/>
    <w:tmpl w:val="DE74B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32204A"/>
    <w:multiLevelType w:val="hybridMultilevel"/>
    <w:tmpl w:val="6AC0CD08"/>
    <w:lvl w:ilvl="0" w:tplc="D850FD9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3FB841AC"/>
    <w:multiLevelType w:val="hybridMultilevel"/>
    <w:tmpl w:val="C8A296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4593AA9"/>
    <w:multiLevelType w:val="hybridMultilevel"/>
    <w:tmpl w:val="E35E1A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855301"/>
    <w:multiLevelType w:val="hybridMultilevel"/>
    <w:tmpl w:val="DAB87968"/>
    <w:lvl w:ilvl="0" w:tplc="7A6039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>
    <w:nsid w:val="44C32D2C"/>
    <w:multiLevelType w:val="hybridMultilevel"/>
    <w:tmpl w:val="3EEC66C6"/>
    <w:lvl w:ilvl="0" w:tplc="04190005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abstractNum w:abstractNumId="30">
    <w:nsid w:val="483E3005"/>
    <w:multiLevelType w:val="hybridMultilevel"/>
    <w:tmpl w:val="CC5C6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F53C89"/>
    <w:multiLevelType w:val="hybridMultilevel"/>
    <w:tmpl w:val="42DAFDE2"/>
    <w:lvl w:ilvl="0" w:tplc="BB844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03E0DC2"/>
    <w:multiLevelType w:val="hybridMultilevel"/>
    <w:tmpl w:val="A8A89DE0"/>
    <w:lvl w:ilvl="0" w:tplc="1874959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CE349D"/>
    <w:multiLevelType w:val="hybridMultilevel"/>
    <w:tmpl w:val="DDC0BE92"/>
    <w:lvl w:ilvl="0" w:tplc="96B2C9F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312C14"/>
    <w:multiLevelType w:val="hybridMultilevel"/>
    <w:tmpl w:val="0032D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8BC5E2E"/>
    <w:multiLevelType w:val="hybridMultilevel"/>
    <w:tmpl w:val="110C71E6"/>
    <w:lvl w:ilvl="0" w:tplc="1ADEFC98">
      <w:start w:val="7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004341"/>
    <w:multiLevelType w:val="hybridMultilevel"/>
    <w:tmpl w:val="D0E6A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4C347C"/>
    <w:multiLevelType w:val="multilevel"/>
    <w:tmpl w:val="61EE74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F163A4"/>
    <w:multiLevelType w:val="hybridMultilevel"/>
    <w:tmpl w:val="A4389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4357E65"/>
    <w:multiLevelType w:val="multilevel"/>
    <w:tmpl w:val="63AA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51B0BF0"/>
    <w:multiLevelType w:val="hybridMultilevel"/>
    <w:tmpl w:val="A8A89DE0"/>
    <w:lvl w:ilvl="0" w:tplc="1874959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5280F14"/>
    <w:multiLevelType w:val="hybridMultilevel"/>
    <w:tmpl w:val="57802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95F3699"/>
    <w:multiLevelType w:val="hybridMultilevel"/>
    <w:tmpl w:val="B1AC827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B591399"/>
    <w:multiLevelType w:val="multilevel"/>
    <w:tmpl w:val="105C20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0C7454"/>
    <w:multiLevelType w:val="multilevel"/>
    <w:tmpl w:val="F77846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45">
    <w:nsid w:val="760D2563"/>
    <w:multiLevelType w:val="hybridMultilevel"/>
    <w:tmpl w:val="E534B33C"/>
    <w:lvl w:ilvl="0" w:tplc="889EB9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CB0547"/>
    <w:multiLevelType w:val="multilevel"/>
    <w:tmpl w:val="514887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414C11"/>
    <w:multiLevelType w:val="hybridMultilevel"/>
    <w:tmpl w:val="CE0E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BD4543"/>
    <w:multiLevelType w:val="hybridMultilevel"/>
    <w:tmpl w:val="CAA0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>
    <w:nsid w:val="7E182F08"/>
    <w:multiLevelType w:val="multilevel"/>
    <w:tmpl w:val="EE889B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5"/>
  </w:num>
  <w:num w:numId="3">
    <w:abstractNumId w:val="12"/>
  </w:num>
  <w:num w:numId="4">
    <w:abstractNumId w:val="13"/>
  </w:num>
  <w:num w:numId="5">
    <w:abstractNumId w:val="35"/>
  </w:num>
  <w:num w:numId="6">
    <w:abstractNumId w:val="4"/>
  </w:num>
  <w:num w:numId="7">
    <w:abstractNumId w:val="31"/>
  </w:num>
  <w:num w:numId="8">
    <w:abstractNumId w:val="21"/>
  </w:num>
  <w:num w:numId="9">
    <w:abstractNumId w:val="18"/>
  </w:num>
  <w:num w:numId="10">
    <w:abstractNumId w:val="29"/>
  </w:num>
  <w:num w:numId="11">
    <w:abstractNumId w:val="15"/>
  </w:num>
  <w:num w:numId="12">
    <w:abstractNumId w:val="24"/>
  </w:num>
  <w:num w:numId="13">
    <w:abstractNumId w:val="19"/>
  </w:num>
  <w:num w:numId="14">
    <w:abstractNumId w:val="7"/>
  </w:num>
  <w:num w:numId="15">
    <w:abstractNumId w:val="30"/>
  </w:num>
  <w:num w:numId="16">
    <w:abstractNumId w:val="41"/>
  </w:num>
  <w:num w:numId="17">
    <w:abstractNumId w:val="44"/>
  </w:num>
  <w:num w:numId="18">
    <w:abstractNumId w:val="6"/>
  </w:num>
  <w:num w:numId="19">
    <w:abstractNumId w:val="47"/>
  </w:num>
  <w:num w:numId="20">
    <w:abstractNumId w:val="42"/>
  </w:num>
  <w:num w:numId="21">
    <w:abstractNumId w:val="36"/>
  </w:num>
  <w:num w:numId="22">
    <w:abstractNumId w:val="28"/>
  </w:num>
  <w:num w:numId="23">
    <w:abstractNumId w:val="39"/>
  </w:num>
  <w:num w:numId="24">
    <w:abstractNumId w:val="17"/>
  </w:num>
  <w:num w:numId="25">
    <w:abstractNumId w:val="48"/>
  </w:num>
  <w:num w:numId="26">
    <w:abstractNumId w:val="45"/>
  </w:num>
  <w:num w:numId="27">
    <w:abstractNumId w:val="27"/>
  </w:num>
  <w:num w:numId="28">
    <w:abstractNumId w:val="22"/>
  </w:num>
  <w:num w:numId="29">
    <w:abstractNumId w:val="43"/>
  </w:num>
  <w:num w:numId="30">
    <w:abstractNumId w:val="20"/>
  </w:num>
  <w:num w:numId="31">
    <w:abstractNumId w:val="8"/>
  </w:num>
  <w:num w:numId="32">
    <w:abstractNumId w:val="11"/>
  </w:num>
  <w:num w:numId="33">
    <w:abstractNumId w:val="14"/>
  </w:num>
  <w:num w:numId="34">
    <w:abstractNumId w:val="46"/>
  </w:num>
  <w:num w:numId="35">
    <w:abstractNumId w:val="3"/>
  </w:num>
  <w:num w:numId="36">
    <w:abstractNumId w:val="37"/>
  </w:num>
  <w:num w:numId="37">
    <w:abstractNumId w:val="49"/>
  </w:num>
  <w:num w:numId="38">
    <w:abstractNumId w:val="2"/>
  </w:num>
  <w:num w:numId="39">
    <w:abstractNumId w:val="38"/>
  </w:num>
  <w:num w:numId="40">
    <w:abstractNumId w:val="33"/>
  </w:num>
  <w:num w:numId="41">
    <w:abstractNumId w:val="23"/>
  </w:num>
  <w:num w:numId="42">
    <w:abstractNumId w:val="16"/>
  </w:num>
  <w:num w:numId="43">
    <w:abstractNumId w:val="40"/>
  </w:num>
  <w:num w:numId="44">
    <w:abstractNumId w:val="1"/>
  </w:num>
  <w:num w:numId="45">
    <w:abstractNumId w:val="34"/>
  </w:num>
  <w:num w:numId="46">
    <w:abstractNumId w:val="10"/>
  </w:num>
  <w:num w:numId="47">
    <w:abstractNumId w:val="9"/>
  </w:num>
  <w:num w:numId="48">
    <w:abstractNumId w:val="32"/>
  </w:num>
  <w:num w:numId="49">
    <w:abstractNumId w:val="26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84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62C"/>
    <w:rsid w:val="00000798"/>
    <w:rsid w:val="000149FC"/>
    <w:rsid w:val="0001563B"/>
    <w:rsid w:val="00020AEE"/>
    <w:rsid w:val="000239E6"/>
    <w:rsid w:val="0003284C"/>
    <w:rsid w:val="0004045A"/>
    <w:rsid w:val="00042B11"/>
    <w:rsid w:val="00050049"/>
    <w:rsid w:val="00064497"/>
    <w:rsid w:val="0006543E"/>
    <w:rsid w:val="0006551C"/>
    <w:rsid w:val="000753BD"/>
    <w:rsid w:val="000967ED"/>
    <w:rsid w:val="000A735D"/>
    <w:rsid w:val="000B2119"/>
    <w:rsid w:val="000B31EC"/>
    <w:rsid w:val="000D6F66"/>
    <w:rsid w:val="000E0D96"/>
    <w:rsid w:val="000E2108"/>
    <w:rsid w:val="000F704F"/>
    <w:rsid w:val="00100B46"/>
    <w:rsid w:val="001067CE"/>
    <w:rsid w:val="001071B7"/>
    <w:rsid w:val="0011141C"/>
    <w:rsid w:val="001143B4"/>
    <w:rsid w:val="001154A6"/>
    <w:rsid w:val="0011585B"/>
    <w:rsid w:val="00136B17"/>
    <w:rsid w:val="001373A1"/>
    <w:rsid w:val="00141A36"/>
    <w:rsid w:val="00150EF1"/>
    <w:rsid w:val="001524F9"/>
    <w:rsid w:val="0016192F"/>
    <w:rsid w:val="001660DF"/>
    <w:rsid w:val="001709B7"/>
    <w:rsid w:val="00182EC8"/>
    <w:rsid w:val="001961DB"/>
    <w:rsid w:val="001A1319"/>
    <w:rsid w:val="001A413B"/>
    <w:rsid w:val="001A4B40"/>
    <w:rsid w:val="001B3D86"/>
    <w:rsid w:val="001B720F"/>
    <w:rsid w:val="001B7B0F"/>
    <w:rsid w:val="001C7D60"/>
    <w:rsid w:val="001E22E0"/>
    <w:rsid w:val="001E7224"/>
    <w:rsid w:val="001F49F2"/>
    <w:rsid w:val="00206D1F"/>
    <w:rsid w:val="00212143"/>
    <w:rsid w:val="00221EDD"/>
    <w:rsid w:val="00231749"/>
    <w:rsid w:val="00244656"/>
    <w:rsid w:val="002467D6"/>
    <w:rsid w:val="002626F0"/>
    <w:rsid w:val="00292246"/>
    <w:rsid w:val="00292A09"/>
    <w:rsid w:val="00293D92"/>
    <w:rsid w:val="002963A1"/>
    <w:rsid w:val="002A3341"/>
    <w:rsid w:val="002A3A58"/>
    <w:rsid w:val="002B1ED4"/>
    <w:rsid w:val="002C08DD"/>
    <w:rsid w:val="002C19C6"/>
    <w:rsid w:val="002C5836"/>
    <w:rsid w:val="002F3385"/>
    <w:rsid w:val="002F39AA"/>
    <w:rsid w:val="00301436"/>
    <w:rsid w:val="003055E0"/>
    <w:rsid w:val="003202C6"/>
    <w:rsid w:val="003253F2"/>
    <w:rsid w:val="00326B51"/>
    <w:rsid w:val="003322DC"/>
    <w:rsid w:val="00340455"/>
    <w:rsid w:val="003406B9"/>
    <w:rsid w:val="00340783"/>
    <w:rsid w:val="0034334D"/>
    <w:rsid w:val="00351F9E"/>
    <w:rsid w:val="003545D0"/>
    <w:rsid w:val="0035506F"/>
    <w:rsid w:val="00372A3F"/>
    <w:rsid w:val="00377F1C"/>
    <w:rsid w:val="00381F06"/>
    <w:rsid w:val="00391C1B"/>
    <w:rsid w:val="003A01B4"/>
    <w:rsid w:val="003A31AB"/>
    <w:rsid w:val="003B2513"/>
    <w:rsid w:val="003B4493"/>
    <w:rsid w:val="003B66CF"/>
    <w:rsid w:val="003B6820"/>
    <w:rsid w:val="003C612B"/>
    <w:rsid w:val="003D2BF8"/>
    <w:rsid w:val="003D7DD5"/>
    <w:rsid w:val="003E6402"/>
    <w:rsid w:val="003E6EC8"/>
    <w:rsid w:val="00424CE4"/>
    <w:rsid w:val="00434537"/>
    <w:rsid w:val="0044042E"/>
    <w:rsid w:val="00447C22"/>
    <w:rsid w:val="00455628"/>
    <w:rsid w:val="004709BC"/>
    <w:rsid w:val="00492580"/>
    <w:rsid w:val="004956CC"/>
    <w:rsid w:val="004A1690"/>
    <w:rsid w:val="004A1CB6"/>
    <w:rsid w:val="004A42AF"/>
    <w:rsid w:val="004A6187"/>
    <w:rsid w:val="004B6B6F"/>
    <w:rsid w:val="004C0953"/>
    <w:rsid w:val="004C7EA5"/>
    <w:rsid w:val="004E4F1F"/>
    <w:rsid w:val="004E5761"/>
    <w:rsid w:val="004F0080"/>
    <w:rsid w:val="0050081D"/>
    <w:rsid w:val="00506BAD"/>
    <w:rsid w:val="005101B7"/>
    <w:rsid w:val="00513CC2"/>
    <w:rsid w:val="00514383"/>
    <w:rsid w:val="005229F6"/>
    <w:rsid w:val="00533A8D"/>
    <w:rsid w:val="005363B4"/>
    <w:rsid w:val="00540EA6"/>
    <w:rsid w:val="00541425"/>
    <w:rsid w:val="00542D4B"/>
    <w:rsid w:val="00556D60"/>
    <w:rsid w:val="005635B4"/>
    <w:rsid w:val="005708E9"/>
    <w:rsid w:val="00587768"/>
    <w:rsid w:val="005A0043"/>
    <w:rsid w:val="005B039A"/>
    <w:rsid w:val="005B0A7D"/>
    <w:rsid w:val="005B4C23"/>
    <w:rsid w:val="005D3726"/>
    <w:rsid w:val="005D63FD"/>
    <w:rsid w:val="005E043A"/>
    <w:rsid w:val="005E13EE"/>
    <w:rsid w:val="005E1EAC"/>
    <w:rsid w:val="005E1F24"/>
    <w:rsid w:val="005F6BCF"/>
    <w:rsid w:val="00612D71"/>
    <w:rsid w:val="00626E96"/>
    <w:rsid w:val="0063327B"/>
    <w:rsid w:val="00641CD9"/>
    <w:rsid w:val="00652382"/>
    <w:rsid w:val="00655013"/>
    <w:rsid w:val="00655E15"/>
    <w:rsid w:val="00661599"/>
    <w:rsid w:val="00665D9E"/>
    <w:rsid w:val="00674428"/>
    <w:rsid w:val="006778ED"/>
    <w:rsid w:val="006823E0"/>
    <w:rsid w:val="00687178"/>
    <w:rsid w:val="00687D0A"/>
    <w:rsid w:val="00691ED6"/>
    <w:rsid w:val="006928F4"/>
    <w:rsid w:val="00693331"/>
    <w:rsid w:val="006A1160"/>
    <w:rsid w:val="006A433D"/>
    <w:rsid w:val="006B3B40"/>
    <w:rsid w:val="006B5D29"/>
    <w:rsid w:val="006D0A52"/>
    <w:rsid w:val="006E6517"/>
    <w:rsid w:val="006F619C"/>
    <w:rsid w:val="0071025E"/>
    <w:rsid w:val="00712456"/>
    <w:rsid w:val="00713BB0"/>
    <w:rsid w:val="007203CB"/>
    <w:rsid w:val="007216DE"/>
    <w:rsid w:val="00724AD0"/>
    <w:rsid w:val="00725CC8"/>
    <w:rsid w:val="007377D0"/>
    <w:rsid w:val="007729DD"/>
    <w:rsid w:val="00775118"/>
    <w:rsid w:val="00784DBB"/>
    <w:rsid w:val="0079668C"/>
    <w:rsid w:val="007B0AC6"/>
    <w:rsid w:val="007B10C8"/>
    <w:rsid w:val="007B7B64"/>
    <w:rsid w:val="007C715A"/>
    <w:rsid w:val="007C7D9F"/>
    <w:rsid w:val="007E60DC"/>
    <w:rsid w:val="007E7ACF"/>
    <w:rsid w:val="007F0840"/>
    <w:rsid w:val="007F2921"/>
    <w:rsid w:val="007F6C25"/>
    <w:rsid w:val="007F77AE"/>
    <w:rsid w:val="008048C5"/>
    <w:rsid w:val="00804F7A"/>
    <w:rsid w:val="0080796E"/>
    <w:rsid w:val="00816D83"/>
    <w:rsid w:val="00821E18"/>
    <w:rsid w:val="00826FE9"/>
    <w:rsid w:val="00827E43"/>
    <w:rsid w:val="008300FF"/>
    <w:rsid w:val="008308C7"/>
    <w:rsid w:val="00835E4C"/>
    <w:rsid w:val="00847D12"/>
    <w:rsid w:val="00860B4A"/>
    <w:rsid w:val="00862ABA"/>
    <w:rsid w:val="0086592E"/>
    <w:rsid w:val="00867298"/>
    <w:rsid w:val="00870526"/>
    <w:rsid w:val="008715A4"/>
    <w:rsid w:val="00871D8C"/>
    <w:rsid w:val="0087273C"/>
    <w:rsid w:val="00873858"/>
    <w:rsid w:val="00886FD2"/>
    <w:rsid w:val="00887281"/>
    <w:rsid w:val="00893A38"/>
    <w:rsid w:val="008A7789"/>
    <w:rsid w:val="008B67CE"/>
    <w:rsid w:val="008C1FF1"/>
    <w:rsid w:val="008C45B9"/>
    <w:rsid w:val="008D05AE"/>
    <w:rsid w:val="008D3573"/>
    <w:rsid w:val="008D6476"/>
    <w:rsid w:val="008E2AE7"/>
    <w:rsid w:val="008E4BA0"/>
    <w:rsid w:val="008E6B30"/>
    <w:rsid w:val="008E6B4F"/>
    <w:rsid w:val="008F6A05"/>
    <w:rsid w:val="008F6B2A"/>
    <w:rsid w:val="008F6D48"/>
    <w:rsid w:val="00905B91"/>
    <w:rsid w:val="009121AC"/>
    <w:rsid w:val="00916C48"/>
    <w:rsid w:val="00923BED"/>
    <w:rsid w:val="00927ADD"/>
    <w:rsid w:val="0093476F"/>
    <w:rsid w:val="0093528B"/>
    <w:rsid w:val="00935473"/>
    <w:rsid w:val="00950144"/>
    <w:rsid w:val="0097145A"/>
    <w:rsid w:val="00972245"/>
    <w:rsid w:val="00982B33"/>
    <w:rsid w:val="00991C35"/>
    <w:rsid w:val="00993DDA"/>
    <w:rsid w:val="009A5D15"/>
    <w:rsid w:val="009A6826"/>
    <w:rsid w:val="009B1C89"/>
    <w:rsid w:val="009C3651"/>
    <w:rsid w:val="009C7C85"/>
    <w:rsid w:val="009D06BD"/>
    <w:rsid w:val="00A0187A"/>
    <w:rsid w:val="00A025A4"/>
    <w:rsid w:val="00A1576C"/>
    <w:rsid w:val="00A56136"/>
    <w:rsid w:val="00A6478D"/>
    <w:rsid w:val="00A64E30"/>
    <w:rsid w:val="00A67014"/>
    <w:rsid w:val="00A67C2C"/>
    <w:rsid w:val="00A76C4A"/>
    <w:rsid w:val="00A80F43"/>
    <w:rsid w:val="00AB76FE"/>
    <w:rsid w:val="00AC4A70"/>
    <w:rsid w:val="00AC6553"/>
    <w:rsid w:val="00AD1A56"/>
    <w:rsid w:val="00AD1B0A"/>
    <w:rsid w:val="00AD2D08"/>
    <w:rsid w:val="00AD3270"/>
    <w:rsid w:val="00AF0E39"/>
    <w:rsid w:val="00AF57E3"/>
    <w:rsid w:val="00AF72A2"/>
    <w:rsid w:val="00B15128"/>
    <w:rsid w:val="00B216D1"/>
    <w:rsid w:val="00B33C99"/>
    <w:rsid w:val="00B34A0F"/>
    <w:rsid w:val="00B40AAF"/>
    <w:rsid w:val="00B65FB9"/>
    <w:rsid w:val="00B76660"/>
    <w:rsid w:val="00B82A50"/>
    <w:rsid w:val="00B8597A"/>
    <w:rsid w:val="00B86C45"/>
    <w:rsid w:val="00B91984"/>
    <w:rsid w:val="00B93834"/>
    <w:rsid w:val="00B94BDF"/>
    <w:rsid w:val="00BA4F62"/>
    <w:rsid w:val="00BA7253"/>
    <w:rsid w:val="00BB5BB2"/>
    <w:rsid w:val="00BC7101"/>
    <w:rsid w:val="00BD1DE6"/>
    <w:rsid w:val="00BD28C6"/>
    <w:rsid w:val="00BD4C55"/>
    <w:rsid w:val="00BD7546"/>
    <w:rsid w:val="00BF58A0"/>
    <w:rsid w:val="00BF6DF2"/>
    <w:rsid w:val="00C33150"/>
    <w:rsid w:val="00C40CC3"/>
    <w:rsid w:val="00C51700"/>
    <w:rsid w:val="00C53EEA"/>
    <w:rsid w:val="00C7257E"/>
    <w:rsid w:val="00C75BAD"/>
    <w:rsid w:val="00C806D8"/>
    <w:rsid w:val="00C821B8"/>
    <w:rsid w:val="00C9262C"/>
    <w:rsid w:val="00C92FFF"/>
    <w:rsid w:val="00C93855"/>
    <w:rsid w:val="00C94A6A"/>
    <w:rsid w:val="00C94BC3"/>
    <w:rsid w:val="00C95CC2"/>
    <w:rsid w:val="00CA6109"/>
    <w:rsid w:val="00CE3B50"/>
    <w:rsid w:val="00CE4ECD"/>
    <w:rsid w:val="00CE5CDE"/>
    <w:rsid w:val="00CF5342"/>
    <w:rsid w:val="00D006C5"/>
    <w:rsid w:val="00D03F8B"/>
    <w:rsid w:val="00D048CF"/>
    <w:rsid w:val="00D04E72"/>
    <w:rsid w:val="00D0543B"/>
    <w:rsid w:val="00D1389F"/>
    <w:rsid w:val="00D26B8B"/>
    <w:rsid w:val="00D4302F"/>
    <w:rsid w:val="00D43921"/>
    <w:rsid w:val="00D50849"/>
    <w:rsid w:val="00D53DA2"/>
    <w:rsid w:val="00D66F58"/>
    <w:rsid w:val="00D71DD6"/>
    <w:rsid w:val="00D75C2A"/>
    <w:rsid w:val="00D9517B"/>
    <w:rsid w:val="00DA5285"/>
    <w:rsid w:val="00DA7847"/>
    <w:rsid w:val="00DB0BF7"/>
    <w:rsid w:val="00DB4FCD"/>
    <w:rsid w:val="00DC0E42"/>
    <w:rsid w:val="00DC5EF2"/>
    <w:rsid w:val="00DC7064"/>
    <w:rsid w:val="00DD7771"/>
    <w:rsid w:val="00DE0D25"/>
    <w:rsid w:val="00DE29B3"/>
    <w:rsid w:val="00E0680E"/>
    <w:rsid w:val="00E0699C"/>
    <w:rsid w:val="00E116C9"/>
    <w:rsid w:val="00E14C71"/>
    <w:rsid w:val="00E45E47"/>
    <w:rsid w:val="00E468CB"/>
    <w:rsid w:val="00E510A2"/>
    <w:rsid w:val="00E52308"/>
    <w:rsid w:val="00E523DD"/>
    <w:rsid w:val="00E52BD7"/>
    <w:rsid w:val="00E53736"/>
    <w:rsid w:val="00E559A7"/>
    <w:rsid w:val="00E61119"/>
    <w:rsid w:val="00E6529B"/>
    <w:rsid w:val="00E7127B"/>
    <w:rsid w:val="00E73452"/>
    <w:rsid w:val="00E75F91"/>
    <w:rsid w:val="00E82D5B"/>
    <w:rsid w:val="00E91BC4"/>
    <w:rsid w:val="00E934EC"/>
    <w:rsid w:val="00E958E6"/>
    <w:rsid w:val="00EA36A4"/>
    <w:rsid w:val="00EB4987"/>
    <w:rsid w:val="00EC0FE2"/>
    <w:rsid w:val="00EC3BA1"/>
    <w:rsid w:val="00ED107D"/>
    <w:rsid w:val="00ED25C6"/>
    <w:rsid w:val="00ED4076"/>
    <w:rsid w:val="00ED5EC0"/>
    <w:rsid w:val="00EF6D9D"/>
    <w:rsid w:val="00F03BF8"/>
    <w:rsid w:val="00F05B24"/>
    <w:rsid w:val="00F05D51"/>
    <w:rsid w:val="00F2131C"/>
    <w:rsid w:val="00F21C45"/>
    <w:rsid w:val="00F24B73"/>
    <w:rsid w:val="00F25AA1"/>
    <w:rsid w:val="00F33160"/>
    <w:rsid w:val="00F35FA9"/>
    <w:rsid w:val="00F368E9"/>
    <w:rsid w:val="00F3744A"/>
    <w:rsid w:val="00F5332F"/>
    <w:rsid w:val="00F5500B"/>
    <w:rsid w:val="00F6367E"/>
    <w:rsid w:val="00F652BF"/>
    <w:rsid w:val="00F66571"/>
    <w:rsid w:val="00F77626"/>
    <w:rsid w:val="00F80DAB"/>
    <w:rsid w:val="00F80F87"/>
    <w:rsid w:val="00F95B21"/>
    <w:rsid w:val="00FA3F50"/>
    <w:rsid w:val="00FC4FA7"/>
    <w:rsid w:val="00FC7F42"/>
    <w:rsid w:val="00FD152F"/>
    <w:rsid w:val="00FD7FFC"/>
    <w:rsid w:val="00F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253"/>
    <w:pPr>
      <w:suppressAutoHyphens/>
      <w:spacing w:after="160" w:line="252" w:lineRule="auto"/>
    </w:pPr>
    <w:rPr>
      <w:rFonts w:ascii="Calibri" w:eastAsia="Calibri" w:hAnsi="Calibri"/>
      <w:sz w:val="24"/>
      <w:szCs w:val="22"/>
      <w:lang w:eastAsia="zh-CN"/>
    </w:rPr>
  </w:style>
  <w:style w:type="paragraph" w:styleId="1">
    <w:name w:val="heading 1"/>
    <w:basedOn w:val="a"/>
    <w:next w:val="a"/>
    <w:qFormat/>
    <w:rsid w:val="00C53EEA"/>
    <w:pPr>
      <w:keepNext/>
      <w:keepLines/>
      <w:tabs>
        <w:tab w:val="num" w:pos="0"/>
      </w:tabs>
      <w:spacing w:before="240" w:after="0"/>
      <w:ind w:left="432" w:hanging="432"/>
      <w:jc w:val="center"/>
      <w:outlineLvl w:val="0"/>
    </w:pPr>
    <w:rPr>
      <w:rFonts w:ascii="Times New Roman" w:eastAsia="Times New Roman" w:hAnsi="Times New Roman" w:cs="Calibri Light"/>
      <w:b/>
      <w:sz w:val="32"/>
      <w:szCs w:val="32"/>
      <w:shd w:val="clear" w:color="auto" w:fill="FFFFFF"/>
    </w:rPr>
  </w:style>
  <w:style w:type="paragraph" w:styleId="2">
    <w:name w:val="heading 2"/>
    <w:basedOn w:val="a"/>
    <w:next w:val="a"/>
    <w:qFormat/>
    <w:rsid w:val="002467D6"/>
    <w:pPr>
      <w:tabs>
        <w:tab w:val="num" w:pos="0"/>
      </w:tabs>
      <w:ind w:left="576" w:hanging="576"/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qFormat/>
    <w:rsid w:val="002467D6"/>
    <w:pPr>
      <w:ind w:left="720" w:hanging="72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2467D6"/>
  </w:style>
  <w:style w:type="character" w:customStyle="1" w:styleId="WW8Num1z1">
    <w:name w:val="WW8Num1z1"/>
    <w:rsid w:val="002467D6"/>
  </w:style>
  <w:style w:type="character" w:customStyle="1" w:styleId="WW8Num1z2">
    <w:name w:val="WW8Num1z2"/>
    <w:rsid w:val="002467D6"/>
  </w:style>
  <w:style w:type="character" w:customStyle="1" w:styleId="WW8Num1z3">
    <w:name w:val="WW8Num1z3"/>
    <w:rsid w:val="002467D6"/>
  </w:style>
  <w:style w:type="character" w:customStyle="1" w:styleId="WW8Num1z4">
    <w:name w:val="WW8Num1z4"/>
    <w:rsid w:val="002467D6"/>
  </w:style>
  <w:style w:type="character" w:customStyle="1" w:styleId="WW8Num1z5">
    <w:name w:val="WW8Num1z5"/>
    <w:rsid w:val="002467D6"/>
  </w:style>
  <w:style w:type="character" w:customStyle="1" w:styleId="WW8Num1z6">
    <w:name w:val="WW8Num1z6"/>
    <w:rsid w:val="002467D6"/>
  </w:style>
  <w:style w:type="character" w:customStyle="1" w:styleId="WW8Num1z7">
    <w:name w:val="WW8Num1z7"/>
    <w:rsid w:val="002467D6"/>
  </w:style>
  <w:style w:type="character" w:customStyle="1" w:styleId="WW8Num1z8">
    <w:name w:val="WW8Num1z8"/>
    <w:rsid w:val="002467D6"/>
  </w:style>
  <w:style w:type="character" w:customStyle="1" w:styleId="WW8Num2z0">
    <w:name w:val="WW8Num2z0"/>
    <w:rsid w:val="002467D6"/>
    <w:rPr>
      <w:rFonts w:ascii="Symbol" w:hAnsi="Symbol" w:cs="OpenSymbol"/>
    </w:rPr>
  </w:style>
  <w:style w:type="character" w:customStyle="1" w:styleId="WW8Num2z1">
    <w:name w:val="WW8Num2z1"/>
    <w:rsid w:val="002467D6"/>
  </w:style>
  <w:style w:type="character" w:customStyle="1" w:styleId="WW8Num2z2">
    <w:name w:val="WW8Num2z2"/>
    <w:rsid w:val="002467D6"/>
  </w:style>
  <w:style w:type="character" w:customStyle="1" w:styleId="WW8Num2z3">
    <w:name w:val="WW8Num2z3"/>
    <w:rsid w:val="002467D6"/>
  </w:style>
  <w:style w:type="character" w:customStyle="1" w:styleId="WW8Num2z4">
    <w:name w:val="WW8Num2z4"/>
    <w:rsid w:val="002467D6"/>
  </w:style>
  <w:style w:type="character" w:customStyle="1" w:styleId="WW8Num2z5">
    <w:name w:val="WW8Num2z5"/>
    <w:rsid w:val="002467D6"/>
  </w:style>
  <w:style w:type="character" w:customStyle="1" w:styleId="WW8Num2z6">
    <w:name w:val="WW8Num2z6"/>
    <w:rsid w:val="002467D6"/>
  </w:style>
  <w:style w:type="character" w:customStyle="1" w:styleId="WW8Num2z7">
    <w:name w:val="WW8Num2z7"/>
    <w:rsid w:val="002467D6"/>
  </w:style>
  <w:style w:type="character" w:customStyle="1" w:styleId="WW8Num2z8">
    <w:name w:val="WW8Num2z8"/>
    <w:rsid w:val="002467D6"/>
  </w:style>
  <w:style w:type="character" w:customStyle="1" w:styleId="WW8Num3z0">
    <w:name w:val="WW8Num3z0"/>
    <w:rsid w:val="002467D6"/>
    <w:rPr>
      <w:rFonts w:ascii="Calibri" w:eastAsia="Calibri" w:hAnsi="Calibri" w:cs="Times New Roman"/>
    </w:rPr>
  </w:style>
  <w:style w:type="character" w:customStyle="1" w:styleId="WW8Num3z1">
    <w:name w:val="WW8Num3z1"/>
    <w:rsid w:val="002467D6"/>
  </w:style>
  <w:style w:type="character" w:customStyle="1" w:styleId="WW8Num3z2">
    <w:name w:val="WW8Num3z2"/>
    <w:rsid w:val="002467D6"/>
  </w:style>
  <w:style w:type="character" w:customStyle="1" w:styleId="WW8Num3z3">
    <w:name w:val="WW8Num3z3"/>
    <w:rsid w:val="002467D6"/>
  </w:style>
  <w:style w:type="character" w:customStyle="1" w:styleId="WW8Num3z4">
    <w:name w:val="WW8Num3z4"/>
    <w:rsid w:val="002467D6"/>
  </w:style>
  <w:style w:type="character" w:customStyle="1" w:styleId="WW8Num3z5">
    <w:name w:val="WW8Num3z5"/>
    <w:rsid w:val="002467D6"/>
  </w:style>
  <w:style w:type="character" w:customStyle="1" w:styleId="WW8Num3z6">
    <w:name w:val="WW8Num3z6"/>
    <w:rsid w:val="002467D6"/>
  </w:style>
  <w:style w:type="character" w:customStyle="1" w:styleId="WW8Num3z7">
    <w:name w:val="WW8Num3z7"/>
    <w:rsid w:val="002467D6"/>
  </w:style>
  <w:style w:type="character" w:customStyle="1" w:styleId="WW8Num3z8">
    <w:name w:val="WW8Num3z8"/>
    <w:rsid w:val="002467D6"/>
  </w:style>
  <w:style w:type="character" w:customStyle="1" w:styleId="WW8Num4z0">
    <w:name w:val="WW8Num4z0"/>
    <w:rsid w:val="002467D6"/>
    <w:rPr>
      <w:rFonts w:hint="default"/>
    </w:rPr>
  </w:style>
  <w:style w:type="character" w:customStyle="1" w:styleId="WW8Num4z1">
    <w:name w:val="WW8Num4z1"/>
    <w:rsid w:val="002467D6"/>
  </w:style>
  <w:style w:type="character" w:customStyle="1" w:styleId="WW8Num4z2">
    <w:name w:val="WW8Num4z2"/>
    <w:rsid w:val="002467D6"/>
  </w:style>
  <w:style w:type="character" w:customStyle="1" w:styleId="WW8Num4z3">
    <w:name w:val="WW8Num4z3"/>
    <w:rsid w:val="002467D6"/>
  </w:style>
  <w:style w:type="character" w:customStyle="1" w:styleId="WW8Num4z4">
    <w:name w:val="WW8Num4z4"/>
    <w:rsid w:val="002467D6"/>
  </w:style>
  <w:style w:type="character" w:customStyle="1" w:styleId="WW8Num4z5">
    <w:name w:val="WW8Num4z5"/>
    <w:rsid w:val="002467D6"/>
  </w:style>
  <w:style w:type="character" w:customStyle="1" w:styleId="WW8Num4z6">
    <w:name w:val="WW8Num4z6"/>
    <w:rsid w:val="002467D6"/>
  </w:style>
  <w:style w:type="character" w:customStyle="1" w:styleId="WW8Num4z7">
    <w:name w:val="WW8Num4z7"/>
    <w:rsid w:val="002467D6"/>
  </w:style>
  <w:style w:type="character" w:customStyle="1" w:styleId="WW8Num4z8">
    <w:name w:val="WW8Num4z8"/>
    <w:rsid w:val="002467D6"/>
  </w:style>
  <w:style w:type="character" w:customStyle="1" w:styleId="10">
    <w:name w:val="Основной шрифт абзаца1"/>
    <w:rsid w:val="002467D6"/>
  </w:style>
  <w:style w:type="character" w:customStyle="1" w:styleId="11">
    <w:name w:val="Заголовок 1 Знак"/>
    <w:rsid w:val="002467D6"/>
    <w:rPr>
      <w:rFonts w:ascii="Calibri Light" w:eastAsia="Times New Roman" w:hAnsi="Calibri Light" w:cs="Calibri Light"/>
      <w:sz w:val="36"/>
      <w:szCs w:val="32"/>
    </w:rPr>
  </w:style>
  <w:style w:type="character" w:customStyle="1" w:styleId="a3">
    <w:name w:val="Верхний колонтитул Знак"/>
    <w:rsid w:val="002467D6"/>
    <w:rPr>
      <w:sz w:val="22"/>
      <w:szCs w:val="22"/>
    </w:rPr>
  </w:style>
  <w:style w:type="character" w:customStyle="1" w:styleId="a4">
    <w:name w:val="Нижний колонтитул Знак"/>
    <w:uiPriority w:val="99"/>
    <w:rsid w:val="002467D6"/>
    <w:rPr>
      <w:sz w:val="22"/>
      <w:szCs w:val="22"/>
    </w:rPr>
  </w:style>
  <w:style w:type="character" w:customStyle="1" w:styleId="20">
    <w:name w:val="Заголовок 2 Знак"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a5">
    <w:name w:val="Текст выноски Знак"/>
    <w:rsid w:val="002467D6"/>
    <w:rPr>
      <w:rFonts w:ascii="Tahoma" w:hAnsi="Tahoma" w:cs="Tahoma"/>
      <w:sz w:val="16"/>
      <w:szCs w:val="16"/>
    </w:rPr>
  </w:style>
  <w:style w:type="character" w:customStyle="1" w:styleId="a6">
    <w:name w:val="Малые прописные"/>
    <w:rsid w:val="002467D6"/>
    <w:rPr>
      <w:smallCaps/>
      <w:sz w:val="32"/>
      <w:szCs w:val="28"/>
    </w:rPr>
  </w:style>
  <w:style w:type="character" w:customStyle="1" w:styleId="a7">
    <w:name w:val="Полужирный"/>
    <w:rsid w:val="002467D6"/>
    <w:rPr>
      <w:b/>
    </w:rPr>
  </w:style>
  <w:style w:type="character" w:customStyle="1" w:styleId="12">
    <w:name w:val="Знак примечания1"/>
    <w:rsid w:val="002467D6"/>
    <w:rPr>
      <w:sz w:val="16"/>
      <w:szCs w:val="16"/>
    </w:rPr>
  </w:style>
  <w:style w:type="character" w:customStyle="1" w:styleId="a8">
    <w:name w:val="Текст примечания Знак"/>
    <w:rsid w:val="002467D6"/>
  </w:style>
  <w:style w:type="character" w:customStyle="1" w:styleId="a9">
    <w:name w:val="Тема примечания Знак"/>
    <w:rsid w:val="002467D6"/>
    <w:rPr>
      <w:b/>
      <w:bCs/>
    </w:rPr>
  </w:style>
  <w:style w:type="character" w:customStyle="1" w:styleId="30">
    <w:name w:val="Заголовок 3 Знак"/>
    <w:rsid w:val="002467D6"/>
    <w:rPr>
      <w:rFonts w:ascii="Calibri Light" w:hAnsi="Calibri Light" w:cs="Arial"/>
      <w:color w:val="252525"/>
      <w:sz w:val="28"/>
      <w:szCs w:val="24"/>
    </w:rPr>
  </w:style>
  <w:style w:type="character" w:styleId="aa">
    <w:name w:val="Hyperlink"/>
    <w:uiPriority w:val="99"/>
    <w:rsid w:val="002467D6"/>
    <w:rPr>
      <w:color w:val="000080"/>
      <w:u w:val="single"/>
    </w:rPr>
  </w:style>
  <w:style w:type="character" w:customStyle="1" w:styleId="ab">
    <w:name w:val="Маркеры списка"/>
    <w:rsid w:val="002467D6"/>
    <w:rPr>
      <w:rFonts w:ascii="OpenSymbol" w:eastAsia="OpenSymbol" w:hAnsi="OpenSymbol" w:cs="OpenSymbol"/>
    </w:rPr>
  </w:style>
  <w:style w:type="character" w:styleId="ac">
    <w:name w:val="Strong"/>
    <w:uiPriority w:val="22"/>
    <w:qFormat/>
    <w:rsid w:val="002467D6"/>
    <w:rPr>
      <w:b/>
      <w:bCs/>
    </w:rPr>
  </w:style>
  <w:style w:type="paragraph" w:customStyle="1" w:styleId="13">
    <w:name w:val="Заголовок1"/>
    <w:basedOn w:val="a"/>
    <w:next w:val="ad"/>
    <w:rsid w:val="002467D6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d">
    <w:name w:val="Body Text"/>
    <w:basedOn w:val="a"/>
    <w:rsid w:val="002467D6"/>
    <w:pPr>
      <w:spacing w:after="140" w:line="288" w:lineRule="auto"/>
    </w:pPr>
  </w:style>
  <w:style w:type="paragraph" w:styleId="ae">
    <w:name w:val="List"/>
    <w:basedOn w:val="ad"/>
    <w:rsid w:val="002467D6"/>
    <w:rPr>
      <w:rFonts w:cs="FreeSans"/>
    </w:rPr>
  </w:style>
  <w:style w:type="paragraph" w:styleId="af">
    <w:name w:val="caption"/>
    <w:basedOn w:val="a"/>
    <w:qFormat/>
    <w:rsid w:val="002467D6"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14">
    <w:name w:val="Указатель1"/>
    <w:basedOn w:val="a"/>
    <w:rsid w:val="002467D6"/>
    <w:pPr>
      <w:suppressLineNumbers/>
    </w:pPr>
    <w:rPr>
      <w:rFonts w:cs="FreeSans"/>
    </w:rPr>
  </w:style>
  <w:style w:type="paragraph" w:styleId="af0">
    <w:name w:val="header"/>
    <w:basedOn w:val="a"/>
    <w:rsid w:val="002467D6"/>
    <w:pPr>
      <w:tabs>
        <w:tab w:val="center" w:pos="4677"/>
        <w:tab w:val="right" w:pos="9355"/>
      </w:tabs>
    </w:pPr>
  </w:style>
  <w:style w:type="paragraph" w:styleId="af1">
    <w:name w:val="footer"/>
    <w:basedOn w:val="a"/>
    <w:uiPriority w:val="99"/>
    <w:rsid w:val="002467D6"/>
    <w:pPr>
      <w:tabs>
        <w:tab w:val="center" w:pos="4677"/>
        <w:tab w:val="right" w:pos="9355"/>
      </w:tabs>
    </w:pPr>
  </w:style>
  <w:style w:type="paragraph" w:styleId="af2">
    <w:name w:val="Balloon Text"/>
    <w:basedOn w:val="a"/>
    <w:rsid w:val="002467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5">
    <w:name w:val="Текст примечания1"/>
    <w:basedOn w:val="a"/>
    <w:rsid w:val="002467D6"/>
    <w:rPr>
      <w:sz w:val="20"/>
      <w:szCs w:val="20"/>
    </w:rPr>
  </w:style>
  <w:style w:type="paragraph" w:styleId="af3">
    <w:name w:val="annotation subject"/>
    <w:basedOn w:val="15"/>
    <w:next w:val="15"/>
    <w:rsid w:val="002467D6"/>
    <w:rPr>
      <w:b/>
      <w:bCs/>
    </w:rPr>
  </w:style>
  <w:style w:type="paragraph" w:customStyle="1" w:styleId="Standard">
    <w:name w:val="Standard"/>
    <w:rsid w:val="002467D6"/>
    <w:pPr>
      <w:suppressAutoHyphens/>
      <w:textAlignment w:val="baseline"/>
    </w:pPr>
    <w:rPr>
      <w:rFonts w:ascii="Liberation Serif" w:eastAsia="Noto Sans CJK SC Regular" w:hAnsi="Liberation Serif" w:cs="FreeSans"/>
      <w:kern w:val="1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67D6"/>
    <w:pPr>
      <w:spacing w:after="140" w:line="288" w:lineRule="auto"/>
    </w:pPr>
  </w:style>
  <w:style w:type="paragraph" w:customStyle="1" w:styleId="af4">
    <w:name w:val="Содержимое таблицы"/>
    <w:basedOn w:val="a"/>
    <w:rsid w:val="002467D6"/>
    <w:pPr>
      <w:suppressLineNumbers/>
    </w:pPr>
  </w:style>
  <w:style w:type="paragraph" w:customStyle="1" w:styleId="af5">
    <w:name w:val="Заголовок таблицы"/>
    <w:basedOn w:val="af4"/>
    <w:rsid w:val="002467D6"/>
    <w:pPr>
      <w:jc w:val="center"/>
    </w:pPr>
    <w:rPr>
      <w:b/>
      <w:bCs/>
    </w:rPr>
  </w:style>
  <w:style w:type="paragraph" w:customStyle="1" w:styleId="af6">
    <w:name w:val="терминал"/>
    <w:basedOn w:val="a"/>
    <w:link w:val="af7"/>
    <w:qFormat/>
    <w:rsid w:val="00AD1B0A"/>
    <w:pPr>
      <w:suppressAutoHyphens w:val="0"/>
      <w:spacing w:after="0" w:line="276" w:lineRule="auto"/>
    </w:pPr>
    <w:rPr>
      <w:rFonts w:ascii="Consolas" w:hAnsi="Consolas" w:cs="Consolas"/>
      <w:sz w:val="18"/>
      <w:szCs w:val="20"/>
      <w:lang w:val="en-US" w:eastAsia="en-US"/>
    </w:rPr>
  </w:style>
  <w:style w:type="character" w:customStyle="1" w:styleId="af7">
    <w:name w:val="терминал Знак"/>
    <w:basedOn w:val="a0"/>
    <w:link w:val="af6"/>
    <w:rsid w:val="00AD1B0A"/>
    <w:rPr>
      <w:rFonts w:ascii="Consolas" w:eastAsia="Calibri" w:hAnsi="Consolas" w:cs="Consolas"/>
      <w:sz w:val="18"/>
      <w:lang w:val="en-US" w:eastAsia="en-US"/>
    </w:rPr>
  </w:style>
  <w:style w:type="paragraph" w:styleId="af8">
    <w:name w:val="List Paragraph"/>
    <w:basedOn w:val="a"/>
    <w:uiPriority w:val="34"/>
    <w:qFormat/>
    <w:rsid w:val="001067CE"/>
    <w:pPr>
      <w:ind w:left="720"/>
      <w:contextualSpacing/>
    </w:pPr>
  </w:style>
  <w:style w:type="table" w:styleId="af9">
    <w:name w:val="Table Grid"/>
    <w:basedOn w:val="a1"/>
    <w:uiPriority w:val="39"/>
    <w:rsid w:val="00B86C4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Normal (Web)"/>
    <w:basedOn w:val="a"/>
    <w:uiPriority w:val="99"/>
    <w:unhideWhenUsed/>
    <w:rsid w:val="00DE0D2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ru-RU"/>
    </w:rPr>
  </w:style>
  <w:style w:type="character" w:customStyle="1" w:styleId="apple-converted-space">
    <w:name w:val="apple-converted-space"/>
    <w:basedOn w:val="a0"/>
    <w:rsid w:val="003B4493"/>
  </w:style>
  <w:style w:type="paragraph" w:styleId="afb">
    <w:name w:val="TOC Heading"/>
    <w:basedOn w:val="1"/>
    <w:next w:val="a"/>
    <w:uiPriority w:val="39"/>
    <w:unhideWhenUsed/>
    <w:qFormat/>
    <w:rsid w:val="00C53EEA"/>
    <w:pPr>
      <w:tabs>
        <w:tab w:val="clear" w:pos="0"/>
      </w:tabs>
      <w:suppressAutoHyphens w:val="0"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hd w:val="clear" w:color="auto" w:fill="auto"/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F35FA9"/>
    <w:pPr>
      <w:tabs>
        <w:tab w:val="left" w:pos="426"/>
        <w:tab w:val="right" w:leader="dot" w:pos="9628"/>
      </w:tabs>
      <w:spacing w:after="100"/>
      <w:ind w:left="142"/>
    </w:pPr>
    <w:rPr>
      <w:rFonts w:ascii="Times New Roman" w:hAnsi="Times New Roman"/>
      <w:sz w:val="28"/>
      <w:szCs w:val="28"/>
    </w:rPr>
  </w:style>
  <w:style w:type="character" w:customStyle="1" w:styleId="hljs-keyword">
    <w:name w:val="hljs-keyword"/>
    <w:basedOn w:val="a0"/>
    <w:rsid w:val="00A56136"/>
  </w:style>
  <w:style w:type="character" w:styleId="HTML">
    <w:name w:val="HTML Code"/>
    <w:basedOn w:val="a0"/>
    <w:uiPriority w:val="99"/>
    <w:semiHidden/>
    <w:unhideWhenUsed/>
    <w:rsid w:val="00301436"/>
    <w:rPr>
      <w:rFonts w:ascii="Courier New" w:eastAsia="Times New Roman" w:hAnsi="Courier New" w:cs="Courier New"/>
      <w:sz w:val="20"/>
      <w:szCs w:val="20"/>
    </w:rPr>
  </w:style>
  <w:style w:type="character" w:styleId="afc">
    <w:name w:val="FollowedHyperlink"/>
    <w:basedOn w:val="a0"/>
    <w:uiPriority w:val="99"/>
    <w:semiHidden/>
    <w:unhideWhenUsed/>
    <w:rsid w:val="007F6C25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A64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64E30"/>
    <w:rPr>
      <w:rFonts w:ascii="Courier New" w:hAnsi="Courier New" w:cs="Courier New"/>
    </w:rPr>
  </w:style>
  <w:style w:type="character" w:customStyle="1" w:styleId="afd">
    <w:name w:val="Код Функции"/>
    <w:basedOn w:val="a0"/>
    <w:uiPriority w:val="1"/>
    <w:qFormat/>
    <w:rsid w:val="00506BAD"/>
    <w:rPr>
      <w:rFonts w:ascii="Consolas" w:eastAsia="Times New Roman" w:hAnsi="Consolas" w:cs="Times New Roman"/>
      <w:noProof/>
      <w:sz w:val="30"/>
      <w:szCs w:val="20"/>
      <w:lang w:val="en-US" w:eastAsia="ru-RU"/>
    </w:rPr>
  </w:style>
  <w:style w:type="paragraph" w:customStyle="1" w:styleId="Default">
    <w:name w:val="Default"/>
    <w:rsid w:val="007C715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253"/>
    <w:pPr>
      <w:suppressAutoHyphens/>
      <w:spacing w:after="160" w:line="252" w:lineRule="auto"/>
    </w:pPr>
    <w:rPr>
      <w:rFonts w:ascii="Calibri" w:eastAsia="Calibri" w:hAnsi="Calibri"/>
      <w:sz w:val="24"/>
      <w:szCs w:val="22"/>
      <w:lang w:eastAsia="zh-CN"/>
    </w:rPr>
  </w:style>
  <w:style w:type="paragraph" w:styleId="1">
    <w:name w:val="heading 1"/>
    <w:basedOn w:val="a"/>
    <w:next w:val="a"/>
    <w:qFormat/>
    <w:rsid w:val="00C53EEA"/>
    <w:pPr>
      <w:keepNext/>
      <w:keepLines/>
      <w:tabs>
        <w:tab w:val="num" w:pos="0"/>
      </w:tabs>
      <w:spacing w:before="240" w:after="0"/>
      <w:ind w:left="432" w:hanging="432"/>
      <w:jc w:val="center"/>
      <w:outlineLvl w:val="0"/>
    </w:pPr>
    <w:rPr>
      <w:rFonts w:ascii="Times New Roman" w:eastAsia="Times New Roman" w:hAnsi="Times New Roman" w:cs="Calibri Light"/>
      <w:b/>
      <w:sz w:val="32"/>
      <w:szCs w:val="32"/>
      <w:shd w:val="clear" w:color="auto" w:fill="FFFFFF"/>
    </w:rPr>
  </w:style>
  <w:style w:type="paragraph" w:styleId="2">
    <w:name w:val="heading 2"/>
    <w:basedOn w:val="a"/>
    <w:next w:val="a"/>
    <w:qFormat/>
    <w:rsid w:val="002467D6"/>
    <w:pPr>
      <w:tabs>
        <w:tab w:val="num" w:pos="0"/>
      </w:tabs>
      <w:ind w:left="576" w:hanging="576"/>
      <w:contextualSpacing/>
      <w:jc w:val="center"/>
      <w:outlineLvl w:val="1"/>
    </w:pPr>
    <w:rPr>
      <w:rFonts w:ascii="Calibri Light" w:hAnsi="Calibri Light" w:cs="Arial"/>
      <w:color w:val="252525"/>
      <w:sz w:val="28"/>
      <w:szCs w:val="24"/>
      <w:shd w:val="clear" w:color="auto" w:fill="FFFFFF"/>
    </w:rPr>
  </w:style>
  <w:style w:type="paragraph" w:styleId="3">
    <w:name w:val="heading 3"/>
    <w:basedOn w:val="2"/>
    <w:next w:val="a"/>
    <w:qFormat/>
    <w:rsid w:val="002467D6"/>
    <w:pPr>
      <w:ind w:left="720" w:hanging="72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2467D6"/>
  </w:style>
  <w:style w:type="character" w:customStyle="1" w:styleId="WW8Num1z1">
    <w:name w:val="WW8Num1z1"/>
    <w:rsid w:val="002467D6"/>
  </w:style>
  <w:style w:type="character" w:customStyle="1" w:styleId="WW8Num1z2">
    <w:name w:val="WW8Num1z2"/>
    <w:rsid w:val="002467D6"/>
  </w:style>
  <w:style w:type="character" w:customStyle="1" w:styleId="WW8Num1z3">
    <w:name w:val="WW8Num1z3"/>
    <w:rsid w:val="002467D6"/>
  </w:style>
  <w:style w:type="character" w:customStyle="1" w:styleId="WW8Num1z4">
    <w:name w:val="WW8Num1z4"/>
    <w:rsid w:val="002467D6"/>
  </w:style>
  <w:style w:type="character" w:customStyle="1" w:styleId="WW8Num1z5">
    <w:name w:val="WW8Num1z5"/>
    <w:rsid w:val="002467D6"/>
  </w:style>
  <w:style w:type="character" w:customStyle="1" w:styleId="WW8Num1z6">
    <w:name w:val="WW8Num1z6"/>
    <w:rsid w:val="002467D6"/>
  </w:style>
  <w:style w:type="character" w:customStyle="1" w:styleId="WW8Num1z7">
    <w:name w:val="WW8Num1z7"/>
    <w:rsid w:val="002467D6"/>
  </w:style>
  <w:style w:type="character" w:customStyle="1" w:styleId="WW8Num1z8">
    <w:name w:val="WW8Num1z8"/>
    <w:rsid w:val="002467D6"/>
  </w:style>
  <w:style w:type="character" w:customStyle="1" w:styleId="WW8Num2z0">
    <w:name w:val="WW8Num2z0"/>
    <w:rsid w:val="002467D6"/>
    <w:rPr>
      <w:rFonts w:ascii="Symbol" w:hAnsi="Symbol" w:cs="OpenSymbol"/>
    </w:rPr>
  </w:style>
  <w:style w:type="character" w:customStyle="1" w:styleId="WW8Num2z1">
    <w:name w:val="WW8Num2z1"/>
    <w:rsid w:val="002467D6"/>
  </w:style>
  <w:style w:type="character" w:customStyle="1" w:styleId="WW8Num2z2">
    <w:name w:val="WW8Num2z2"/>
    <w:rsid w:val="002467D6"/>
  </w:style>
  <w:style w:type="character" w:customStyle="1" w:styleId="WW8Num2z3">
    <w:name w:val="WW8Num2z3"/>
    <w:rsid w:val="002467D6"/>
  </w:style>
  <w:style w:type="character" w:customStyle="1" w:styleId="WW8Num2z4">
    <w:name w:val="WW8Num2z4"/>
    <w:rsid w:val="002467D6"/>
  </w:style>
  <w:style w:type="character" w:customStyle="1" w:styleId="WW8Num2z5">
    <w:name w:val="WW8Num2z5"/>
    <w:rsid w:val="002467D6"/>
  </w:style>
  <w:style w:type="character" w:customStyle="1" w:styleId="WW8Num2z6">
    <w:name w:val="WW8Num2z6"/>
    <w:rsid w:val="002467D6"/>
  </w:style>
  <w:style w:type="character" w:customStyle="1" w:styleId="WW8Num2z7">
    <w:name w:val="WW8Num2z7"/>
    <w:rsid w:val="002467D6"/>
  </w:style>
  <w:style w:type="character" w:customStyle="1" w:styleId="WW8Num2z8">
    <w:name w:val="WW8Num2z8"/>
    <w:rsid w:val="002467D6"/>
  </w:style>
  <w:style w:type="character" w:customStyle="1" w:styleId="WW8Num3z0">
    <w:name w:val="WW8Num3z0"/>
    <w:rsid w:val="002467D6"/>
    <w:rPr>
      <w:rFonts w:ascii="Calibri" w:eastAsia="Calibri" w:hAnsi="Calibri" w:cs="Times New Roman"/>
    </w:rPr>
  </w:style>
  <w:style w:type="character" w:customStyle="1" w:styleId="WW8Num3z1">
    <w:name w:val="WW8Num3z1"/>
    <w:rsid w:val="002467D6"/>
  </w:style>
  <w:style w:type="character" w:customStyle="1" w:styleId="WW8Num3z2">
    <w:name w:val="WW8Num3z2"/>
    <w:rsid w:val="002467D6"/>
  </w:style>
  <w:style w:type="character" w:customStyle="1" w:styleId="WW8Num3z3">
    <w:name w:val="WW8Num3z3"/>
    <w:rsid w:val="002467D6"/>
  </w:style>
  <w:style w:type="character" w:customStyle="1" w:styleId="WW8Num3z4">
    <w:name w:val="WW8Num3z4"/>
    <w:rsid w:val="002467D6"/>
  </w:style>
  <w:style w:type="character" w:customStyle="1" w:styleId="WW8Num3z5">
    <w:name w:val="WW8Num3z5"/>
    <w:rsid w:val="002467D6"/>
  </w:style>
  <w:style w:type="character" w:customStyle="1" w:styleId="WW8Num3z6">
    <w:name w:val="WW8Num3z6"/>
    <w:rsid w:val="002467D6"/>
  </w:style>
  <w:style w:type="character" w:customStyle="1" w:styleId="WW8Num3z7">
    <w:name w:val="WW8Num3z7"/>
    <w:rsid w:val="002467D6"/>
  </w:style>
  <w:style w:type="character" w:customStyle="1" w:styleId="WW8Num3z8">
    <w:name w:val="WW8Num3z8"/>
    <w:rsid w:val="002467D6"/>
  </w:style>
  <w:style w:type="character" w:customStyle="1" w:styleId="WW8Num4z0">
    <w:name w:val="WW8Num4z0"/>
    <w:rsid w:val="002467D6"/>
    <w:rPr>
      <w:rFonts w:hint="default"/>
    </w:rPr>
  </w:style>
  <w:style w:type="character" w:customStyle="1" w:styleId="WW8Num4z1">
    <w:name w:val="WW8Num4z1"/>
    <w:rsid w:val="002467D6"/>
  </w:style>
  <w:style w:type="character" w:customStyle="1" w:styleId="WW8Num4z2">
    <w:name w:val="WW8Num4z2"/>
    <w:rsid w:val="002467D6"/>
  </w:style>
  <w:style w:type="character" w:customStyle="1" w:styleId="WW8Num4z3">
    <w:name w:val="WW8Num4z3"/>
    <w:rsid w:val="002467D6"/>
  </w:style>
  <w:style w:type="character" w:customStyle="1" w:styleId="WW8Num4z4">
    <w:name w:val="WW8Num4z4"/>
    <w:rsid w:val="002467D6"/>
  </w:style>
  <w:style w:type="character" w:customStyle="1" w:styleId="WW8Num4z5">
    <w:name w:val="WW8Num4z5"/>
    <w:rsid w:val="002467D6"/>
  </w:style>
  <w:style w:type="character" w:customStyle="1" w:styleId="WW8Num4z6">
    <w:name w:val="WW8Num4z6"/>
    <w:rsid w:val="002467D6"/>
  </w:style>
  <w:style w:type="character" w:customStyle="1" w:styleId="WW8Num4z7">
    <w:name w:val="WW8Num4z7"/>
    <w:rsid w:val="002467D6"/>
  </w:style>
  <w:style w:type="character" w:customStyle="1" w:styleId="WW8Num4z8">
    <w:name w:val="WW8Num4z8"/>
    <w:rsid w:val="002467D6"/>
  </w:style>
  <w:style w:type="character" w:customStyle="1" w:styleId="10">
    <w:name w:val="Основной шрифт абзаца1"/>
    <w:rsid w:val="002467D6"/>
  </w:style>
  <w:style w:type="character" w:customStyle="1" w:styleId="11">
    <w:name w:val="Заголовок 1 Знак"/>
    <w:rsid w:val="002467D6"/>
    <w:rPr>
      <w:rFonts w:ascii="Calibri Light" w:eastAsia="Times New Roman" w:hAnsi="Calibri Light" w:cs="Calibri Light"/>
      <w:sz w:val="36"/>
      <w:szCs w:val="32"/>
    </w:rPr>
  </w:style>
  <w:style w:type="character" w:customStyle="1" w:styleId="a3">
    <w:name w:val="Верхний колонтитул Знак"/>
    <w:rsid w:val="002467D6"/>
    <w:rPr>
      <w:sz w:val="22"/>
      <w:szCs w:val="22"/>
    </w:rPr>
  </w:style>
  <w:style w:type="character" w:customStyle="1" w:styleId="a4">
    <w:name w:val="Нижний колонтитул Знак"/>
    <w:uiPriority w:val="99"/>
    <w:rsid w:val="002467D6"/>
    <w:rPr>
      <w:sz w:val="22"/>
      <w:szCs w:val="22"/>
    </w:rPr>
  </w:style>
  <w:style w:type="character" w:customStyle="1" w:styleId="20">
    <w:name w:val="Заголовок 2 Знак"/>
    <w:rsid w:val="002467D6"/>
    <w:rPr>
      <w:rFonts w:ascii="Calibri Light" w:hAnsi="Calibri Light" w:cs="Arial"/>
      <w:color w:val="252525"/>
      <w:sz w:val="28"/>
      <w:szCs w:val="24"/>
    </w:rPr>
  </w:style>
  <w:style w:type="character" w:customStyle="1" w:styleId="a5">
    <w:name w:val="Текст выноски Знак"/>
    <w:rsid w:val="002467D6"/>
    <w:rPr>
      <w:rFonts w:ascii="Tahoma" w:hAnsi="Tahoma" w:cs="Tahoma"/>
      <w:sz w:val="16"/>
      <w:szCs w:val="16"/>
    </w:rPr>
  </w:style>
  <w:style w:type="character" w:customStyle="1" w:styleId="a6">
    <w:name w:val="Малые прописные"/>
    <w:rsid w:val="002467D6"/>
    <w:rPr>
      <w:smallCaps/>
      <w:sz w:val="32"/>
      <w:szCs w:val="28"/>
    </w:rPr>
  </w:style>
  <w:style w:type="character" w:customStyle="1" w:styleId="a7">
    <w:name w:val="Полужирный"/>
    <w:rsid w:val="002467D6"/>
    <w:rPr>
      <w:b/>
    </w:rPr>
  </w:style>
  <w:style w:type="character" w:customStyle="1" w:styleId="12">
    <w:name w:val="Знак примечания1"/>
    <w:rsid w:val="002467D6"/>
    <w:rPr>
      <w:sz w:val="16"/>
      <w:szCs w:val="16"/>
    </w:rPr>
  </w:style>
  <w:style w:type="character" w:customStyle="1" w:styleId="a8">
    <w:name w:val="Текст примечания Знак"/>
    <w:rsid w:val="002467D6"/>
  </w:style>
  <w:style w:type="character" w:customStyle="1" w:styleId="a9">
    <w:name w:val="Тема примечания Знак"/>
    <w:rsid w:val="002467D6"/>
    <w:rPr>
      <w:b/>
      <w:bCs/>
    </w:rPr>
  </w:style>
  <w:style w:type="character" w:customStyle="1" w:styleId="30">
    <w:name w:val="Заголовок 3 Знак"/>
    <w:rsid w:val="002467D6"/>
    <w:rPr>
      <w:rFonts w:ascii="Calibri Light" w:hAnsi="Calibri Light" w:cs="Arial"/>
      <w:color w:val="252525"/>
      <w:sz w:val="28"/>
      <w:szCs w:val="24"/>
    </w:rPr>
  </w:style>
  <w:style w:type="character" w:styleId="aa">
    <w:name w:val="Hyperlink"/>
    <w:uiPriority w:val="99"/>
    <w:rsid w:val="002467D6"/>
    <w:rPr>
      <w:color w:val="000080"/>
      <w:u w:val="single"/>
    </w:rPr>
  </w:style>
  <w:style w:type="character" w:customStyle="1" w:styleId="ab">
    <w:name w:val="Маркеры списка"/>
    <w:rsid w:val="002467D6"/>
    <w:rPr>
      <w:rFonts w:ascii="OpenSymbol" w:eastAsia="OpenSymbol" w:hAnsi="OpenSymbol" w:cs="OpenSymbol"/>
    </w:rPr>
  </w:style>
  <w:style w:type="character" w:styleId="ac">
    <w:name w:val="Strong"/>
    <w:uiPriority w:val="22"/>
    <w:qFormat/>
    <w:rsid w:val="002467D6"/>
    <w:rPr>
      <w:b/>
      <w:bCs/>
    </w:rPr>
  </w:style>
  <w:style w:type="paragraph" w:customStyle="1" w:styleId="13">
    <w:name w:val="Заголовок1"/>
    <w:basedOn w:val="a"/>
    <w:next w:val="ad"/>
    <w:rsid w:val="002467D6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d">
    <w:name w:val="Body Text"/>
    <w:basedOn w:val="a"/>
    <w:rsid w:val="002467D6"/>
    <w:pPr>
      <w:spacing w:after="140" w:line="288" w:lineRule="auto"/>
    </w:pPr>
  </w:style>
  <w:style w:type="paragraph" w:styleId="ae">
    <w:name w:val="List"/>
    <w:basedOn w:val="ad"/>
    <w:rsid w:val="002467D6"/>
    <w:rPr>
      <w:rFonts w:cs="FreeSans"/>
    </w:rPr>
  </w:style>
  <w:style w:type="paragraph" w:styleId="af">
    <w:name w:val="caption"/>
    <w:basedOn w:val="a"/>
    <w:qFormat/>
    <w:rsid w:val="002467D6"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14">
    <w:name w:val="Указатель1"/>
    <w:basedOn w:val="a"/>
    <w:rsid w:val="002467D6"/>
    <w:pPr>
      <w:suppressLineNumbers/>
    </w:pPr>
    <w:rPr>
      <w:rFonts w:cs="FreeSans"/>
    </w:rPr>
  </w:style>
  <w:style w:type="paragraph" w:styleId="af0">
    <w:name w:val="header"/>
    <w:basedOn w:val="a"/>
    <w:rsid w:val="002467D6"/>
    <w:pPr>
      <w:tabs>
        <w:tab w:val="center" w:pos="4677"/>
        <w:tab w:val="right" w:pos="9355"/>
      </w:tabs>
    </w:pPr>
  </w:style>
  <w:style w:type="paragraph" w:styleId="af1">
    <w:name w:val="footer"/>
    <w:basedOn w:val="a"/>
    <w:uiPriority w:val="99"/>
    <w:rsid w:val="002467D6"/>
    <w:pPr>
      <w:tabs>
        <w:tab w:val="center" w:pos="4677"/>
        <w:tab w:val="right" w:pos="9355"/>
      </w:tabs>
    </w:pPr>
  </w:style>
  <w:style w:type="paragraph" w:styleId="af2">
    <w:name w:val="Balloon Text"/>
    <w:basedOn w:val="a"/>
    <w:rsid w:val="002467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5">
    <w:name w:val="Текст примечания1"/>
    <w:basedOn w:val="a"/>
    <w:rsid w:val="002467D6"/>
    <w:rPr>
      <w:sz w:val="20"/>
      <w:szCs w:val="20"/>
    </w:rPr>
  </w:style>
  <w:style w:type="paragraph" w:styleId="af3">
    <w:name w:val="annotation subject"/>
    <w:basedOn w:val="15"/>
    <w:next w:val="15"/>
    <w:rsid w:val="002467D6"/>
    <w:rPr>
      <w:b/>
      <w:bCs/>
    </w:rPr>
  </w:style>
  <w:style w:type="paragraph" w:customStyle="1" w:styleId="Standard">
    <w:name w:val="Standard"/>
    <w:rsid w:val="002467D6"/>
    <w:pPr>
      <w:suppressAutoHyphens/>
      <w:textAlignment w:val="baseline"/>
    </w:pPr>
    <w:rPr>
      <w:rFonts w:ascii="Liberation Serif" w:eastAsia="Noto Sans CJK SC Regular" w:hAnsi="Liberation Serif" w:cs="FreeSans"/>
      <w:kern w:val="1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67D6"/>
    <w:pPr>
      <w:spacing w:after="140" w:line="288" w:lineRule="auto"/>
    </w:pPr>
  </w:style>
  <w:style w:type="paragraph" w:customStyle="1" w:styleId="af4">
    <w:name w:val="Содержимое таблицы"/>
    <w:basedOn w:val="a"/>
    <w:rsid w:val="002467D6"/>
    <w:pPr>
      <w:suppressLineNumbers/>
    </w:pPr>
  </w:style>
  <w:style w:type="paragraph" w:customStyle="1" w:styleId="af5">
    <w:name w:val="Заголовок таблицы"/>
    <w:basedOn w:val="af4"/>
    <w:rsid w:val="002467D6"/>
    <w:pPr>
      <w:jc w:val="center"/>
    </w:pPr>
    <w:rPr>
      <w:b/>
      <w:bCs/>
    </w:rPr>
  </w:style>
  <w:style w:type="paragraph" w:customStyle="1" w:styleId="af6">
    <w:name w:val="терминал"/>
    <w:basedOn w:val="a"/>
    <w:link w:val="af7"/>
    <w:qFormat/>
    <w:rsid w:val="00AD1B0A"/>
    <w:pPr>
      <w:suppressAutoHyphens w:val="0"/>
      <w:spacing w:after="0" w:line="276" w:lineRule="auto"/>
    </w:pPr>
    <w:rPr>
      <w:rFonts w:ascii="Consolas" w:hAnsi="Consolas" w:cs="Consolas"/>
      <w:sz w:val="18"/>
      <w:szCs w:val="20"/>
      <w:lang w:val="en-US" w:eastAsia="en-US"/>
    </w:rPr>
  </w:style>
  <w:style w:type="character" w:customStyle="1" w:styleId="af7">
    <w:name w:val="терминал Знак"/>
    <w:basedOn w:val="a0"/>
    <w:link w:val="af6"/>
    <w:rsid w:val="00AD1B0A"/>
    <w:rPr>
      <w:rFonts w:ascii="Consolas" w:eastAsia="Calibri" w:hAnsi="Consolas" w:cs="Consolas"/>
      <w:sz w:val="18"/>
      <w:lang w:val="en-US" w:eastAsia="en-US"/>
    </w:rPr>
  </w:style>
  <w:style w:type="paragraph" w:styleId="af8">
    <w:name w:val="List Paragraph"/>
    <w:basedOn w:val="a"/>
    <w:uiPriority w:val="34"/>
    <w:qFormat/>
    <w:rsid w:val="001067CE"/>
    <w:pPr>
      <w:ind w:left="720"/>
      <w:contextualSpacing/>
    </w:pPr>
  </w:style>
  <w:style w:type="table" w:styleId="af9">
    <w:name w:val="Table Grid"/>
    <w:basedOn w:val="a1"/>
    <w:uiPriority w:val="39"/>
    <w:rsid w:val="00B86C4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Normal (Web)"/>
    <w:basedOn w:val="a"/>
    <w:uiPriority w:val="99"/>
    <w:unhideWhenUsed/>
    <w:rsid w:val="00DE0D2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ru-RU"/>
    </w:rPr>
  </w:style>
  <w:style w:type="character" w:customStyle="1" w:styleId="apple-converted-space">
    <w:name w:val="apple-converted-space"/>
    <w:basedOn w:val="a0"/>
    <w:rsid w:val="003B4493"/>
  </w:style>
  <w:style w:type="paragraph" w:styleId="afb">
    <w:name w:val="TOC Heading"/>
    <w:basedOn w:val="1"/>
    <w:next w:val="a"/>
    <w:uiPriority w:val="39"/>
    <w:unhideWhenUsed/>
    <w:qFormat/>
    <w:rsid w:val="00C53EEA"/>
    <w:pPr>
      <w:tabs>
        <w:tab w:val="clear" w:pos="0"/>
      </w:tabs>
      <w:suppressAutoHyphens w:val="0"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hd w:val="clear" w:color="auto" w:fill="auto"/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F35FA9"/>
    <w:pPr>
      <w:tabs>
        <w:tab w:val="left" w:pos="426"/>
        <w:tab w:val="right" w:leader="dot" w:pos="9628"/>
      </w:tabs>
      <w:spacing w:after="100"/>
      <w:ind w:left="142"/>
    </w:pPr>
    <w:rPr>
      <w:rFonts w:ascii="Times New Roman" w:hAnsi="Times New Roman"/>
      <w:sz w:val="28"/>
      <w:szCs w:val="28"/>
    </w:rPr>
  </w:style>
  <w:style w:type="character" w:customStyle="1" w:styleId="hljs-keyword">
    <w:name w:val="hljs-keyword"/>
    <w:basedOn w:val="a0"/>
    <w:rsid w:val="00A56136"/>
  </w:style>
  <w:style w:type="character" w:styleId="HTML">
    <w:name w:val="HTML Code"/>
    <w:basedOn w:val="a0"/>
    <w:uiPriority w:val="99"/>
    <w:semiHidden/>
    <w:unhideWhenUsed/>
    <w:rsid w:val="00301436"/>
    <w:rPr>
      <w:rFonts w:ascii="Courier New" w:eastAsia="Times New Roman" w:hAnsi="Courier New" w:cs="Courier New"/>
      <w:sz w:val="20"/>
      <w:szCs w:val="20"/>
    </w:rPr>
  </w:style>
  <w:style w:type="character" w:styleId="afc">
    <w:name w:val="FollowedHyperlink"/>
    <w:basedOn w:val="a0"/>
    <w:uiPriority w:val="99"/>
    <w:semiHidden/>
    <w:unhideWhenUsed/>
    <w:rsid w:val="007F6C25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A64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64E30"/>
    <w:rPr>
      <w:rFonts w:ascii="Courier New" w:hAnsi="Courier New" w:cs="Courier New"/>
    </w:rPr>
  </w:style>
  <w:style w:type="character" w:customStyle="1" w:styleId="afd">
    <w:name w:val="Код Функции"/>
    <w:basedOn w:val="a0"/>
    <w:uiPriority w:val="1"/>
    <w:qFormat/>
    <w:rsid w:val="00506BAD"/>
    <w:rPr>
      <w:rFonts w:ascii="Consolas" w:eastAsia="Times New Roman" w:hAnsi="Consolas" w:cs="Times New Roman"/>
      <w:noProof/>
      <w:sz w:val="30"/>
      <w:szCs w:val="20"/>
      <w:lang w:val="en-US" w:eastAsia="ru-RU"/>
    </w:rPr>
  </w:style>
  <w:style w:type="paragraph" w:customStyle="1" w:styleId="Default">
    <w:name w:val="Default"/>
    <w:rsid w:val="007C715A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%20V.%20Trakimus\OneDrive\Report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8D040-CCA1-456A-A68C-BFC3BA047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</Template>
  <TotalTime>450</TotalTime>
  <Pages>22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</dc:creator>
  <cp:lastModifiedBy>Слава</cp:lastModifiedBy>
  <cp:revision>21</cp:revision>
  <cp:lastPrinted>2020-06-07T06:01:00Z</cp:lastPrinted>
  <dcterms:created xsi:type="dcterms:W3CDTF">2020-05-15T08:36:00Z</dcterms:created>
  <dcterms:modified xsi:type="dcterms:W3CDTF">2020-06-07T06:03:00Z</dcterms:modified>
</cp:coreProperties>
</file>