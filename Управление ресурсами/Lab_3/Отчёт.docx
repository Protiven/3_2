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046" w:rsidRPr="006B02FA" w:rsidRDefault="003E5046" w:rsidP="006B02FA">
      <w:pPr>
        <w:pStyle w:val="1"/>
      </w:pPr>
      <w:r w:rsidRPr="006B02FA">
        <w:t>Министерство образования и науки Российской Федерации</w:t>
      </w:r>
    </w:p>
    <w:p w:rsidR="006B02FA" w:rsidRPr="006B02FA" w:rsidRDefault="006B02FA" w:rsidP="006B02FA"/>
    <w:p w:rsidR="006B0116" w:rsidRDefault="00587377" w:rsidP="006B0116">
      <w:pPr>
        <w:pStyle w:val="2"/>
      </w:pPr>
      <w:r w:rsidRPr="00886CD8">
        <w:t xml:space="preserve">Федеральное государственное бюджетное образовательное </w:t>
      </w:r>
      <w:r w:rsidRPr="00886CD8">
        <w:br/>
        <w:t>учреждение высшего образования</w:t>
      </w:r>
    </w:p>
    <w:p w:rsidR="004C64BC" w:rsidRPr="006B0116" w:rsidRDefault="003A7E39" w:rsidP="006B0116">
      <w:pPr>
        <w:pStyle w:val="2"/>
        <w:rPr>
          <w:rStyle w:val="aa"/>
        </w:rPr>
      </w:pPr>
      <w:r w:rsidRPr="006B0116">
        <w:rPr>
          <w:rStyle w:val="aa"/>
        </w:rPr>
        <w:t>«</w:t>
      </w:r>
      <w:r w:rsidR="004C64BC" w:rsidRPr="006B0116">
        <w:rPr>
          <w:rStyle w:val="aa"/>
        </w:rPr>
        <w:t>Новосибирский государственный технический университет</w:t>
      </w:r>
      <w:r w:rsidRPr="006B0116">
        <w:rPr>
          <w:rStyle w:val="aa"/>
        </w:rPr>
        <w:t>»</w:t>
      </w:r>
    </w:p>
    <w:p w:rsidR="004C64BC" w:rsidRPr="000F67F1" w:rsidRDefault="00F73DBE" w:rsidP="006B02FA"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0" wp14:anchorId="62FB48C8" wp14:editId="5D241AB7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2849880" cy="2377440"/>
            <wp:effectExtent l="0" t="0" r="0" b="0"/>
            <wp:wrapTopAndBottom/>
            <wp:docPr id="4" name="Рисунок 4" descr="NSTU_Logo_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STU_Logo_blu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2F56" w:rsidRPr="006D23E6" w:rsidRDefault="007309E8" w:rsidP="007309E8">
      <w:pPr>
        <w:jc w:val="center"/>
      </w:pPr>
      <w:r w:rsidRPr="004E053F">
        <w:rPr>
          <w:sz w:val="28"/>
        </w:rPr>
        <w:t xml:space="preserve">Кафедра </w:t>
      </w:r>
      <w:r>
        <w:rPr>
          <w:sz w:val="28"/>
        </w:rPr>
        <w:t>теоретической и прикладной информатики</w:t>
      </w:r>
    </w:p>
    <w:tbl>
      <w:tblPr>
        <w:tblStyle w:val="a3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7309E8" w:rsidRPr="00E65714" w:rsidTr="004671B7">
        <w:trPr>
          <w:trHeight w:hRule="exact" w:val="454"/>
          <w:jc w:val="center"/>
        </w:trPr>
        <w:tc>
          <w:tcPr>
            <w:tcW w:w="5000" w:type="pct"/>
            <w:vAlign w:val="center"/>
          </w:tcPr>
          <w:p w:rsidR="007309E8" w:rsidRPr="00E65714" w:rsidRDefault="009D17A7" w:rsidP="004671B7">
            <w:pPr>
              <w:pStyle w:val="3"/>
            </w:pPr>
            <w:r w:rsidRPr="009D17A7">
              <w:rPr>
                <w:color w:val="000000" w:themeColor="text1"/>
              </w:rPr>
              <w:t>Управление ресурсами в вычислительных системах</w:t>
            </w:r>
            <w:r w:rsidR="007309E8">
              <w:rPr>
                <w:color w:val="000000" w:themeColor="text1"/>
              </w:rPr>
              <w:br/>
            </w:r>
          </w:p>
        </w:tc>
      </w:tr>
    </w:tbl>
    <w:p w:rsidR="00741AA0" w:rsidRPr="009D17A7" w:rsidRDefault="009D17A7" w:rsidP="009D17A7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Лабораторная работа </w:t>
      </w:r>
      <w:r w:rsidRPr="00E65714">
        <w:rPr>
          <w:color w:val="000000" w:themeColor="text1"/>
        </w:rPr>
        <w:t xml:space="preserve">№ </w:t>
      </w:r>
      <w:sdt>
        <w:sdtPr>
          <w:rPr>
            <w:color w:val="000000" w:themeColor="text1"/>
          </w:rPr>
          <w:alias w:val="номер"/>
          <w:tag w:val="номер"/>
          <w:id w:val="1579561519"/>
          <w:placeholder>
            <w:docPart w:val="4407C30117DA4ED9A0C7A12CBB8247BC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/>
        <w:sdtContent>
          <w:r w:rsidR="00DA77A7">
            <w:rPr>
              <w:color w:val="000000" w:themeColor="text1"/>
            </w:rPr>
            <w:t>3</w:t>
          </w:r>
        </w:sdtContent>
      </w:sdt>
      <w:r>
        <w:rPr>
          <w:color w:val="000000" w:themeColor="text1"/>
        </w:rPr>
        <w:br/>
      </w:r>
    </w:p>
    <w:tbl>
      <w:tblPr>
        <w:tblW w:w="450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2209"/>
        <w:gridCol w:w="3497"/>
      </w:tblGrid>
      <w:tr w:rsidR="007309E8" w:rsidRPr="00613AE7" w:rsidTr="009D17A7">
        <w:trPr>
          <w:trHeight w:hRule="exact" w:val="458"/>
          <w:jc w:val="center"/>
        </w:trPr>
        <w:tc>
          <w:tcPr>
            <w:tcW w:w="1714" w:type="pct"/>
            <w:vMerge w:val="restart"/>
            <w:shd w:val="clear" w:color="auto" w:fill="auto"/>
            <w:vAlign w:val="center"/>
          </w:tcPr>
          <w:p w:rsidR="007309E8" w:rsidRPr="00613AE7" w:rsidRDefault="007309E8" w:rsidP="007309E8">
            <w:r>
              <w:rPr>
                <w:noProof/>
                <w:lang w:eastAsia="ru-RU"/>
              </w:rPr>
              <w:drawing>
                <wp:inline distT="0" distB="0" distL="0" distR="0" wp14:anchorId="79F96D5A" wp14:editId="70E500C4">
                  <wp:extent cx="1441450" cy="1419860"/>
                  <wp:effectExtent l="0" t="0" r="0" b="0"/>
                  <wp:docPr id="1" name="Рисунок 1" descr="сигма градиент синий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игма градиент синий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31" t="16809" r="11467" b="21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pct"/>
            <w:shd w:val="clear" w:color="auto" w:fill="auto"/>
            <w:vAlign w:val="center"/>
          </w:tcPr>
          <w:p w:rsidR="007309E8" w:rsidRPr="005D6509" w:rsidRDefault="007309E8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Факультет: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7309E8" w:rsidRPr="001B23FB" w:rsidRDefault="007309E8" w:rsidP="00B421BB">
            <w:pPr>
              <w:spacing w:after="0" w:line="240" w:lineRule="auto"/>
              <w:contextualSpacing/>
            </w:pPr>
            <w:r w:rsidRPr="001B23FB">
              <w:t>ПМИ</w:t>
            </w:r>
          </w:p>
        </w:tc>
      </w:tr>
      <w:tr w:rsidR="007309E8" w:rsidRPr="00613AE7" w:rsidTr="009D17A7">
        <w:trPr>
          <w:trHeight w:hRule="exact" w:val="458"/>
          <w:jc w:val="center"/>
        </w:trPr>
        <w:tc>
          <w:tcPr>
            <w:tcW w:w="1714" w:type="pct"/>
            <w:vMerge/>
            <w:shd w:val="clear" w:color="auto" w:fill="auto"/>
          </w:tcPr>
          <w:p w:rsidR="007309E8" w:rsidRPr="00613AE7" w:rsidRDefault="007309E8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272" w:type="pct"/>
            <w:shd w:val="clear" w:color="auto" w:fill="auto"/>
            <w:vAlign w:val="center"/>
          </w:tcPr>
          <w:p w:rsidR="007309E8" w:rsidRPr="005D6509" w:rsidRDefault="007309E8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Группа: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7309E8" w:rsidRPr="001B23FB" w:rsidRDefault="007309E8" w:rsidP="00EC3E84">
            <w:pPr>
              <w:spacing w:after="0" w:line="240" w:lineRule="auto"/>
              <w:contextualSpacing/>
            </w:pPr>
            <w:r w:rsidRPr="009D17A7">
              <w:t>ПМ-71</w:t>
            </w:r>
          </w:p>
        </w:tc>
      </w:tr>
      <w:tr w:rsidR="007309E8" w:rsidRPr="00613AE7" w:rsidTr="009D17A7">
        <w:trPr>
          <w:trHeight w:hRule="exact" w:val="1238"/>
          <w:jc w:val="center"/>
        </w:trPr>
        <w:tc>
          <w:tcPr>
            <w:tcW w:w="1714" w:type="pct"/>
            <w:vMerge/>
            <w:shd w:val="clear" w:color="auto" w:fill="auto"/>
          </w:tcPr>
          <w:p w:rsidR="007309E8" w:rsidRPr="00613AE7" w:rsidRDefault="007309E8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272" w:type="pct"/>
            <w:shd w:val="clear" w:color="auto" w:fill="auto"/>
            <w:vAlign w:val="center"/>
          </w:tcPr>
          <w:p w:rsidR="007309E8" w:rsidRPr="005D6509" w:rsidRDefault="007309E8" w:rsidP="00EC3E84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Студент</w:t>
            </w:r>
            <w:r>
              <w:rPr>
                <w:smallCaps/>
              </w:rPr>
              <w:t>ы</w:t>
            </w:r>
            <w:r w:rsidRPr="005D6509">
              <w:rPr>
                <w:smallCaps/>
              </w:rPr>
              <w:t>: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7309E8" w:rsidRPr="009D17A7" w:rsidRDefault="007309E8" w:rsidP="00EC3E84">
            <w:pPr>
              <w:spacing w:after="0" w:line="240" w:lineRule="auto"/>
              <w:contextualSpacing/>
            </w:pPr>
            <w:proofErr w:type="spellStart"/>
            <w:r w:rsidRPr="009D17A7">
              <w:t>Баштовой</w:t>
            </w:r>
            <w:proofErr w:type="spellEnd"/>
            <w:r w:rsidRPr="009D17A7">
              <w:t xml:space="preserve"> П.А.</w:t>
            </w:r>
          </w:p>
          <w:p w:rsidR="007309E8" w:rsidRPr="009D17A7" w:rsidRDefault="007309E8" w:rsidP="00EC3E84">
            <w:pPr>
              <w:spacing w:after="0" w:line="240" w:lineRule="auto"/>
              <w:contextualSpacing/>
            </w:pPr>
            <w:r w:rsidRPr="009D17A7">
              <w:t>Востриков В.А.</w:t>
            </w:r>
          </w:p>
          <w:p w:rsidR="007309E8" w:rsidRPr="009F4DB8" w:rsidRDefault="007309E8" w:rsidP="00EC3E84">
            <w:pPr>
              <w:spacing w:after="0" w:line="240" w:lineRule="auto"/>
              <w:contextualSpacing/>
              <w:rPr>
                <w:highlight w:val="green"/>
              </w:rPr>
            </w:pPr>
          </w:p>
        </w:tc>
      </w:tr>
      <w:tr w:rsidR="007309E8" w:rsidRPr="00613AE7" w:rsidTr="009D17A7">
        <w:trPr>
          <w:trHeight w:hRule="exact" w:val="458"/>
          <w:jc w:val="center"/>
        </w:trPr>
        <w:tc>
          <w:tcPr>
            <w:tcW w:w="1714" w:type="pct"/>
            <w:vMerge/>
            <w:shd w:val="clear" w:color="auto" w:fill="auto"/>
          </w:tcPr>
          <w:p w:rsidR="007309E8" w:rsidRPr="00613AE7" w:rsidRDefault="007309E8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272" w:type="pct"/>
            <w:shd w:val="clear" w:color="auto" w:fill="auto"/>
            <w:vAlign w:val="center"/>
          </w:tcPr>
          <w:p w:rsidR="007309E8" w:rsidRPr="009D17A7" w:rsidRDefault="009D17A7" w:rsidP="00B421BB">
            <w:pPr>
              <w:spacing w:after="0" w:line="240" w:lineRule="auto"/>
              <w:contextualSpacing/>
              <w:rPr>
                <w:smallCaps/>
              </w:rPr>
            </w:pPr>
            <w:r>
              <w:rPr>
                <w:smallCaps/>
              </w:rPr>
              <w:t>Вариант: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7309E8" w:rsidRPr="009D17A7" w:rsidRDefault="009D17A7" w:rsidP="00EE36B4">
            <w:pPr>
              <w:spacing w:after="0" w:line="240" w:lineRule="auto"/>
              <w:contextualSpacing/>
            </w:pPr>
            <w:r>
              <w:t>4</w:t>
            </w:r>
          </w:p>
        </w:tc>
      </w:tr>
      <w:tr w:rsidR="007309E8" w:rsidRPr="00613AE7" w:rsidTr="009D17A7">
        <w:trPr>
          <w:trHeight w:hRule="exact" w:val="458"/>
          <w:jc w:val="center"/>
        </w:trPr>
        <w:tc>
          <w:tcPr>
            <w:tcW w:w="1714" w:type="pct"/>
            <w:vMerge/>
            <w:shd w:val="clear" w:color="auto" w:fill="auto"/>
          </w:tcPr>
          <w:p w:rsidR="007309E8" w:rsidRPr="00613AE7" w:rsidRDefault="007309E8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272" w:type="pct"/>
            <w:shd w:val="clear" w:color="auto" w:fill="auto"/>
            <w:vAlign w:val="center"/>
          </w:tcPr>
          <w:p w:rsidR="007309E8" w:rsidRPr="009D17A7" w:rsidRDefault="009D17A7" w:rsidP="00B421BB">
            <w:pPr>
              <w:spacing w:after="0" w:line="240" w:lineRule="auto"/>
              <w:contextualSpacing/>
              <w:rPr>
                <w:smallCaps/>
              </w:rPr>
            </w:pPr>
            <w:r w:rsidRPr="009D17A7">
              <w:rPr>
                <w:smallCaps/>
              </w:rPr>
              <w:t>Преподаватель: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7309E8" w:rsidRPr="009D17A7" w:rsidRDefault="009D17A7" w:rsidP="00B421BB">
            <w:pPr>
              <w:spacing w:after="0" w:line="240" w:lineRule="auto"/>
              <w:contextualSpacing/>
            </w:pPr>
            <w:proofErr w:type="spellStart"/>
            <w:r w:rsidRPr="009D17A7">
              <w:t>Стасышин</w:t>
            </w:r>
            <w:proofErr w:type="spellEnd"/>
            <w:r w:rsidRPr="009D17A7">
              <w:t xml:space="preserve"> В.М, </w:t>
            </w:r>
            <w:proofErr w:type="spellStart"/>
            <w:proofErr w:type="gramStart"/>
            <w:r w:rsidRPr="009D17A7">
              <w:t>C</w:t>
            </w:r>
            <w:proofErr w:type="gramEnd"/>
            <w:r w:rsidRPr="009D17A7">
              <w:t>ивак</w:t>
            </w:r>
            <w:proofErr w:type="spellEnd"/>
            <w:r w:rsidRPr="009D17A7">
              <w:t xml:space="preserve"> М.А.</w:t>
            </w:r>
          </w:p>
        </w:tc>
      </w:tr>
    </w:tbl>
    <w:p w:rsidR="003B2F56" w:rsidRDefault="003B2F56" w:rsidP="006B02FA"/>
    <w:p w:rsidR="00741AA0" w:rsidRPr="009D17A7" w:rsidRDefault="00741AA0" w:rsidP="006B02FA"/>
    <w:p w:rsidR="00982696" w:rsidRPr="009D17A7" w:rsidRDefault="00982696" w:rsidP="006B02FA"/>
    <w:p w:rsidR="00673984" w:rsidRDefault="004C64BC" w:rsidP="007309E8">
      <w:pPr>
        <w:jc w:val="center"/>
        <w:rPr>
          <w:rFonts w:ascii="Calibri Light" w:hAnsi="Calibri Light"/>
          <w:sz w:val="28"/>
          <w:szCs w:val="24"/>
        </w:rPr>
      </w:pPr>
      <w:r w:rsidRPr="001B23FB">
        <w:rPr>
          <w:rFonts w:ascii="Calibri Light" w:hAnsi="Calibri Light"/>
          <w:sz w:val="28"/>
          <w:szCs w:val="24"/>
        </w:rPr>
        <w:t>Новосибирск</w:t>
      </w:r>
      <w:r w:rsidR="007309E8">
        <w:rPr>
          <w:rFonts w:ascii="Calibri Light" w:hAnsi="Calibri Light"/>
          <w:sz w:val="28"/>
          <w:szCs w:val="24"/>
        </w:rPr>
        <w:t xml:space="preserve"> </w:t>
      </w:r>
      <w:r w:rsidRPr="001B23FB">
        <w:rPr>
          <w:rFonts w:ascii="Calibri Light" w:hAnsi="Calibri Light"/>
          <w:sz w:val="28"/>
          <w:szCs w:val="24"/>
        </w:rPr>
        <w:fldChar w:fldCharType="begin"/>
      </w:r>
      <w:r w:rsidRPr="001B23FB">
        <w:rPr>
          <w:rFonts w:ascii="Calibri Light" w:hAnsi="Calibri Light"/>
          <w:sz w:val="28"/>
          <w:szCs w:val="24"/>
        </w:rPr>
        <w:instrText xml:space="preserve"> DATE  \@ "yyyy"  \* MERGEFORMAT </w:instrText>
      </w:r>
      <w:r w:rsidRPr="001B23FB">
        <w:rPr>
          <w:rFonts w:ascii="Calibri Light" w:hAnsi="Calibri Light"/>
          <w:sz w:val="28"/>
          <w:szCs w:val="24"/>
        </w:rPr>
        <w:fldChar w:fldCharType="separate"/>
      </w:r>
      <w:r w:rsidR="003F0544">
        <w:rPr>
          <w:rFonts w:ascii="Calibri Light" w:hAnsi="Calibri Light"/>
          <w:noProof/>
          <w:sz w:val="28"/>
          <w:szCs w:val="24"/>
        </w:rPr>
        <w:t>2020</w:t>
      </w:r>
      <w:r w:rsidRPr="001B23FB">
        <w:rPr>
          <w:rFonts w:ascii="Calibri Light" w:hAnsi="Calibri Light"/>
          <w:sz w:val="28"/>
          <w:szCs w:val="24"/>
        </w:rPr>
        <w:fldChar w:fldCharType="end"/>
      </w:r>
    </w:p>
    <w:p w:rsidR="00EC57F3" w:rsidRDefault="00EC57F3" w:rsidP="00EC57F3"/>
    <w:p w:rsidR="00EC57F3" w:rsidRDefault="00EC57F3" w:rsidP="00EC57F3"/>
    <w:p w:rsidR="009D17A7" w:rsidRPr="009D17A7" w:rsidRDefault="009D17A7" w:rsidP="00F8248B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 w:rsidRPr="009D17A7">
        <w:rPr>
          <w:rFonts w:ascii="Times New Roman" w:hAnsi="Times New Roman"/>
          <w:b/>
          <w:i/>
          <w:szCs w:val="24"/>
          <w:u w:val="single"/>
        </w:rPr>
        <w:lastRenderedPageBreak/>
        <w:t>Цель работы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b/>
          <w:i/>
          <w:szCs w:val="24"/>
          <w:u w:val="single"/>
        </w:rPr>
      </w:pPr>
      <w:r w:rsidRPr="00507C13">
        <w:rPr>
          <w:rFonts w:asciiTheme="minorHAnsi" w:hAnsiTheme="minorHAnsi" w:cstheme="minorHAnsi"/>
        </w:rPr>
        <w:t>Ознакомиться с системой управления вводом-выводом в ОС UNIX и основными структурами данных, используемыми этой системой. Исследовать механизм работы системы управления вводом-выводом.</w:t>
      </w:r>
    </w:p>
    <w:p w:rsidR="009D17A7" w:rsidRDefault="00F8248B" w:rsidP="00F8248B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>
        <w:t xml:space="preserve"> </w:t>
      </w:r>
      <w:r w:rsidR="00753F9D" w:rsidRPr="00753F9D">
        <w:rPr>
          <w:rFonts w:ascii="Times New Roman" w:hAnsi="Times New Roman"/>
          <w:b/>
          <w:i/>
          <w:szCs w:val="24"/>
          <w:u w:val="single"/>
        </w:rPr>
        <w:t>Условие задачи: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</w:rPr>
        <w:t xml:space="preserve">Пусть N процессов осуществляют доступ к одному и тому же файлу на диске (но с разными режимами доступа). Разработать программу, демонстрирующую динамику формирования таблицы файлов и изменения ее элементов (при перемещении указателей чтения-записи, например). Сценарий программы может быть следующим: </w:t>
      </w:r>
      <w:r w:rsidRPr="00507C13">
        <w:rPr>
          <w:rFonts w:asciiTheme="minorHAnsi" w:hAnsiTheme="minorHAnsi" w:cstheme="minorHAnsi"/>
          <w:i/>
        </w:rPr>
        <w:t>– открытие файла процессом 0 для чтения;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  <w:i/>
        </w:rPr>
        <w:t xml:space="preserve"> – открытие файла процессом 1 для записи;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  <w:i/>
        </w:rPr>
        <w:t xml:space="preserve"> – открытие файла процессом 2 для добавления; 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  <w:i/>
        </w:rPr>
        <w:t>– чтение указанного числа байт файла процессом 0;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  <w:i/>
        </w:rPr>
        <w:t xml:space="preserve"> – запись указанного числа байт в файл процессом 1; 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i/>
        </w:rPr>
      </w:pPr>
      <w:r w:rsidRPr="00507C13">
        <w:rPr>
          <w:rFonts w:asciiTheme="minorHAnsi" w:hAnsiTheme="minorHAnsi" w:cstheme="minorHAnsi"/>
          <w:i/>
        </w:rPr>
        <w:t xml:space="preserve">– добавление указанного числа байт в файл процессом 2. </w:t>
      </w:r>
    </w:p>
    <w:p w:rsidR="00F8248B" w:rsidRPr="00507C13" w:rsidRDefault="00F8248B" w:rsidP="00F8248B">
      <w:pPr>
        <w:pStyle w:val="af2"/>
        <w:spacing w:after="200" w:line="360" w:lineRule="auto"/>
        <w:rPr>
          <w:rFonts w:asciiTheme="minorHAnsi" w:hAnsiTheme="minorHAnsi" w:cstheme="minorHAnsi"/>
          <w:b/>
          <w:i/>
          <w:szCs w:val="24"/>
          <w:u w:val="single"/>
        </w:rPr>
      </w:pPr>
      <w:r w:rsidRPr="00507C13">
        <w:rPr>
          <w:rFonts w:asciiTheme="minorHAnsi" w:hAnsiTheme="minorHAnsi" w:cstheme="minorHAnsi"/>
        </w:rPr>
        <w:t xml:space="preserve">После каждого из этапов печатаются таблицы файлов всех процессов. </w:t>
      </w:r>
    </w:p>
    <w:p w:rsidR="00753F9D" w:rsidRPr="00753F9D" w:rsidRDefault="0012661C" w:rsidP="00507C13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>
        <w:rPr>
          <w:rFonts w:ascii="Times New Roman" w:hAnsi="Times New Roman"/>
          <w:b/>
          <w:i/>
          <w:szCs w:val="24"/>
          <w:u w:val="single"/>
        </w:rPr>
        <w:t>Анализ задачи</w:t>
      </w:r>
      <w:r w:rsidR="00753F9D" w:rsidRPr="00F8248B">
        <w:rPr>
          <w:rFonts w:ascii="Times New Roman" w:hAnsi="Times New Roman"/>
          <w:b/>
          <w:i/>
          <w:szCs w:val="24"/>
          <w:u w:val="single"/>
        </w:rPr>
        <w:t>:</w:t>
      </w:r>
    </w:p>
    <w:p w:rsidR="0096305D" w:rsidRPr="00507C13" w:rsidRDefault="0012661C" w:rsidP="00507C13">
      <w:pPr>
        <w:pStyle w:val="af2"/>
        <w:numPr>
          <w:ilvl w:val="1"/>
          <w:numId w:val="8"/>
        </w:numPr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>Считываем имя файла, с которым будем работать.</w:t>
      </w:r>
    </w:p>
    <w:p w:rsidR="0012661C" w:rsidRPr="00507C13" w:rsidRDefault="0012661C" w:rsidP="00507C13">
      <w:pPr>
        <w:pStyle w:val="af2"/>
        <w:numPr>
          <w:ilvl w:val="1"/>
          <w:numId w:val="8"/>
        </w:numPr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>В случае успеха считывания информации о файле запускаем процессы.</w:t>
      </w:r>
    </w:p>
    <w:p w:rsidR="0012661C" w:rsidRPr="00507C13" w:rsidRDefault="0012661C" w:rsidP="00507C13">
      <w:pPr>
        <w:pStyle w:val="af2"/>
        <w:numPr>
          <w:ilvl w:val="1"/>
          <w:numId w:val="8"/>
        </w:numPr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>Распечатываем таблицы.</w:t>
      </w:r>
    </w:p>
    <w:p w:rsidR="0012661C" w:rsidRPr="00507C13" w:rsidRDefault="00507C13" w:rsidP="00507C13">
      <w:pPr>
        <w:pStyle w:val="af2"/>
        <w:numPr>
          <w:ilvl w:val="1"/>
          <w:numId w:val="8"/>
        </w:numPr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>Взаимодействуем с этими процессами.</w:t>
      </w:r>
    </w:p>
    <w:p w:rsidR="00507C13" w:rsidRPr="00507C13" w:rsidRDefault="00507C13" w:rsidP="00507C13">
      <w:pPr>
        <w:pStyle w:val="af2"/>
        <w:numPr>
          <w:ilvl w:val="1"/>
          <w:numId w:val="8"/>
        </w:numPr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>Распечатываем таблицы</w:t>
      </w:r>
    </w:p>
    <w:p w:rsidR="00AD71E8" w:rsidRDefault="00AD71E8" w:rsidP="00507C13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>
        <w:rPr>
          <w:rFonts w:ascii="Times New Roman" w:hAnsi="Times New Roman"/>
          <w:b/>
          <w:i/>
          <w:szCs w:val="24"/>
          <w:u w:val="single"/>
        </w:rPr>
        <w:t>Программные компоненты:</w:t>
      </w: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proofErr w:type="spellStart"/>
      <w:r w:rsidRPr="00507C13">
        <w:rPr>
          <w:rFonts w:asciiTheme="minorHAnsi" w:hAnsiTheme="minorHAnsi" w:cstheme="minorHAnsi"/>
          <w:i/>
          <w:szCs w:val="24"/>
        </w:rPr>
        <w:t>int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open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>(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pathname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oflag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[[,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pmode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>]])</w:t>
      </w:r>
      <w:r w:rsidRPr="00507C13">
        <w:rPr>
          <w:rFonts w:asciiTheme="minorHAnsi" w:hAnsiTheme="minorHAnsi" w:cstheme="minorHAnsi"/>
          <w:szCs w:val="24"/>
        </w:rPr>
        <w:t xml:space="preserve"> - функция </w:t>
      </w:r>
      <w:proofErr w:type="spellStart"/>
      <w:r w:rsidRPr="00507C13">
        <w:rPr>
          <w:rFonts w:asciiTheme="minorHAnsi" w:hAnsiTheme="minorHAnsi" w:cstheme="minorHAnsi"/>
          <w:szCs w:val="24"/>
        </w:rPr>
        <w:t>open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 открывает файл, определяемый по </w:t>
      </w:r>
      <w:proofErr w:type="spellStart"/>
      <w:r w:rsidRPr="00507C13">
        <w:rPr>
          <w:rFonts w:asciiTheme="minorHAnsi" w:hAnsiTheme="minorHAnsi" w:cstheme="minorHAnsi"/>
          <w:szCs w:val="24"/>
        </w:rPr>
        <w:t>path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-имени, и подготавливает его к последующему чтению или записи, что определяется посредством </w:t>
      </w:r>
      <w:proofErr w:type="spellStart"/>
      <w:r w:rsidRPr="00507C13">
        <w:rPr>
          <w:rFonts w:asciiTheme="minorHAnsi" w:hAnsiTheme="minorHAnsi" w:cstheme="minorHAnsi"/>
          <w:szCs w:val="24"/>
        </w:rPr>
        <w:t>oflag</w:t>
      </w:r>
      <w:proofErr w:type="spellEnd"/>
      <w:r w:rsidRPr="00507C13">
        <w:rPr>
          <w:rFonts w:asciiTheme="minorHAnsi" w:hAnsiTheme="minorHAnsi" w:cstheme="minorHAnsi"/>
          <w:szCs w:val="24"/>
        </w:rPr>
        <w:t>;</w:t>
      </w: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proofErr w:type="spellStart"/>
      <w:r w:rsidRPr="00507C13">
        <w:rPr>
          <w:rFonts w:asciiTheme="minorHAnsi" w:hAnsiTheme="minorHAnsi" w:cstheme="minorHAnsi"/>
          <w:i/>
          <w:szCs w:val="24"/>
        </w:rPr>
        <w:t>int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read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>(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int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handle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void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*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buf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unsigned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len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) </w:t>
      </w:r>
      <w:r w:rsidRPr="00507C13">
        <w:rPr>
          <w:rFonts w:asciiTheme="minorHAnsi" w:hAnsiTheme="minorHAnsi" w:cstheme="minorHAnsi"/>
          <w:szCs w:val="24"/>
        </w:rPr>
        <w:t xml:space="preserve">- функция </w:t>
      </w:r>
      <w:proofErr w:type="spellStart"/>
      <w:r w:rsidRPr="00507C13">
        <w:rPr>
          <w:rFonts w:asciiTheme="minorHAnsi" w:hAnsiTheme="minorHAnsi" w:cstheme="minorHAnsi"/>
          <w:szCs w:val="24"/>
        </w:rPr>
        <w:t>read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 делает попытку считать </w:t>
      </w:r>
      <w:proofErr w:type="spellStart"/>
      <w:r w:rsidRPr="00507C13">
        <w:rPr>
          <w:rFonts w:asciiTheme="minorHAnsi" w:hAnsiTheme="minorHAnsi" w:cstheme="minorHAnsi"/>
          <w:szCs w:val="24"/>
        </w:rPr>
        <w:t>len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 байт из файла, связанного с </w:t>
      </w:r>
      <w:proofErr w:type="spellStart"/>
      <w:r w:rsidRPr="00507C13">
        <w:rPr>
          <w:rFonts w:asciiTheme="minorHAnsi" w:hAnsiTheme="minorHAnsi" w:cstheme="minorHAnsi"/>
          <w:szCs w:val="24"/>
        </w:rPr>
        <w:t>handle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, в буфер, адресуемый параметром </w:t>
      </w:r>
      <w:proofErr w:type="spellStart"/>
      <w:r w:rsidRPr="00507C13">
        <w:rPr>
          <w:rFonts w:asciiTheme="minorHAnsi" w:hAnsiTheme="minorHAnsi" w:cstheme="minorHAnsi"/>
          <w:szCs w:val="24"/>
        </w:rPr>
        <w:t>buf</w:t>
      </w:r>
      <w:proofErr w:type="spellEnd"/>
      <w:r w:rsidRPr="00507C13">
        <w:rPr>
          <w:rFonts w:asciiTheme="minorHAnsi" w:hAnsiTheme="minorHAnsi" w:cstheme="minorHAnsi"/>
          <w:szCs w:val="24"/>
        </w:rPr>
        <w:t>;</w:t>
      </w: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int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write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>(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int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fd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void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*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buffer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,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unsigned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507C13">
        <w:rPr>
          <w:rFonts w:asciiTheme="minorHAnsi" w:hAnsiTheme="minorHAnsi" w:cstheme="minorHAnsi"/>
          <w:i/>
          <w:szCs w:val="24"/>
        </w:rPr>
        <w:t>length</w:t>
      </w:r>
      <w:proofErr w:type="spellEnd"/>
      <w:r w:rsidRPr="00507C13">
        <w:rPr>
          <w:rFonts w:asciiTheme="minorHAnsi" w:hAnsiTheme="minorHAnsi" w:cstheme="minorHAnsi"/>
          <w:i/>
          <w:szCs w:val="24"/>
        </w:rPr>
        <w:t>)</w:t>
      </w:r>
      <w:r w:rsidRPr="00507C13">
        <w:rPr>
          <w:rFonts w:asciiTheme="minorHAnsi" w:hAnsiTheme="minorHAnsi" w:cstheme="minorHAnsi"/>
          <w:szCs w:val="24"/>
        </w:rPr>
        <w:t xml:space="preserve"> - функция записывает </w:t>
      </w:r>
      <w:proofErr w:type="spellStart"/>
      <w:r w:rsidRPr="00507C13">
        <w:rPr>
          <w:rFonts w:asciiTheme="minorHAnsi" w:hAnsiTheme="minorHAnsi" w:cstheme="minorHAnsi"/>
          <w:szCs w:val="24"/>
        </w:rPr>
        <w:t>length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 байтов из буфера </w:t>
      </w:r>
      <w:proofErr w:type="spellStart"/>
      <w:r w:rsidRPr="00507C13">
        <w:rPr>
          <w:rFonts w:asciiTheme="minorHAnsi" w:hAnsiTheme="minorHAnsi" w:cstheme="minorHAnsi"/>
          <w:szCs w:val="24"/>
        </w:rPr>
        <w:t>buffer</w:t>
      </w:r>
      <w:proofErr w:type="spellEnd"/>
      <w:r w:rsidRPr="00507C13">
        <w:rPr>
          <w:rFonts w:asciiTheme="minorHAnsi" w:hAnsiTheme="minorHAnsi" w:cstheme="minorHAnsi"/>
          <w:szCs w:val="24"/>
        </w:rPr>
        <w:t xml:space="preserve"> в файл, определенный дескриптором файла </w:t>
      </w:r>
      <w:proofErr w:type="spellStart"/>
      <w:r w:rsidRPr="00507C13">
        <w:rPr>
          <w:rFonts w:asciiTheme="minorHAnsi" w:hAnsiTheme="minorHAnsi" w:cstheme="minorHAnsi"/>
          <w:szCs w:val="24"/>
        </w:rPr>
        <w:t>fd</w:t>
      </w:r>
      <w:proofErr w:type="spellEnd"/>
      <w:r w:rsidRPr="00507C13">
        <w:rPr>
          <w:rFonts w:asciiTheme="minorHAnsi" w:hAnsiTheme="minorHAnsi" w:cstheme="minorHAnsi"/>
          <w:szCs w:val="24"/>
        </w:rPr>
        <w:t>;</w:t>
      </w:r>
    </w:p>
    <w:p w:rsidR="00507C13" w:rsidRPr="003F0544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</w:p>
    <w:p w:rsidR="00507C13" w:rsidRPr="00507C13" w:rsidRDefault="00507C13" w:rsidP="00507C13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proofErr w:type="spellStart"/>
      <w:proofErr w:type="gramStart"/>
      <w:r w:rsidRPr="00507C13">
        <w:rPr>
          <w:rFonts w:asciiTheme="minorHAnsi" w:hAnsiTheme="minorHAnsi" w:cstheme="minorHAnsi"/>
          <w:i/>
          <w:szCs w:val="24"/>
          <w:lang w:val="en-US"/>
        </w:rPr>
        <w:lastRenderedPageBreak/>
        <w:t>int</w:t>
      </w:r>
      <w:proofErr w:type="spellEnd"/>
      <w:proofErr w:type="gramEnd"/>
      <w:r w:rsidRPr="00507C13">
        <w:rPr>
          <w:rFonts w:asciiTheme="minorHAnsi" w:hAnsiTheme="minorHAnsi" w:cstheme="minorHAnsi"/>
          <w:i/>
          <w:szCs w:val="24"/>
          <w:lang w:val="en-US"/>
        </w:rPr>
        <w:t xml:space="preserve"> stat(char *path, </w:t>
      </w:r>
      <w:proofErr w:type="spellStart"/>
      <w:r w:rsidRPr="00507C13">
        <w:rPr>
          <w:rFonts w:asciiTheme="minorHAnsi" w:hAnsiTheme="minorHAnsi" w:cstheme="minorHAnsi"/>
          <w:i/>
          <w:szCs w:val="24"/>
          <w:lang w:val="en-US"/>
        </w:rPr>
        <w:t>struct</w:t>
      </w:r>
      <w:proofErr w:type="spellEnd"/>
      <w:r w:rsidRPr="00507C13">
        <w:rPr>
          <w:rFonts w:asciiTheme="minorHAnsi" w:hAnsiTheme="minorHAnsi" w:cstheme="minorHAnsi"/>
          <w:i/>
          <w:szCs w:val="24"/>
          <w:lang w:val="en-US"/>
        </w:rPr>
        <w:t xml:space="preserve"> stat *</w:t>
      </w:r>
      <w:proofErr w:type="spellStart"/>
      <w:r w:rsidRPr="00507C13">
        <w:rPr>
          <w:rFonts w:asciiTheme="minorHAnsi" w:hAnsiTheme="minorHAnsi" w:cstheme="minorHAnsi"/>
          <w:i/>
          <w:szCs w:val="24"/>
          <w:lang w:val="en-US"/>
        </w:rPr>
        <w:t>buf</w:t>
      </w:r>
      <w:proofErr w:type="spellEnd"/>
      <w:r w:rsidRPr="00507C13">
        <w:rPr>
          <w:rFonts w:asciiTheme="minorHAnsi" w:hAnsiTheme="minorHAnsi" w:cstheme="minorHAnsi"/>
          <w:i/>
          <w:szCs w:val="24"/>
          <w:lang w:val="en-US"/>
        </w:rPr>
        <w:t>)</w:t>
      </w:r>
      <w:r>
        <w:rPr>
          <w:rFonts w:asciiTheme="minorHAnsi" w:hAnsiTheme="minorHAnsi" w:cstheme="minorHAnsi"/>
          <w:szCs w:val="24"/>
          <w:lang w:val="en-US"/>
        </w:rPr>
        <w:t xml:space="preserve"> – </w:t>
      </w:r>
      <w:proofErr w:type="spellStart"/>
      <w:r w:rsidRPr="00507C13">
        <w:rPr>
          <w:rFonts w:asciiTheme="minorHAnsi" w:hAnsiTheme="minorHAnsi" w:cstheme="minorHAnsi"/>
          <w:szCs w:val="24"/>
          <w:lang w:val="en-US"/>
        </w:rPr>
        <w:t>Функция</w:t>
      </w:r>
      <w:proofErr w:type="spellEnd"/>
      <w:r w:rsidRPr="00507C13">
        <w:rPr>
          <w:rFonts w:asciiTheme="minorHAnsi" w:hAnsiTheme="minorHAnsi" w:cstheme="minorHAnsi"/>
          <w:szCs w:val="24"/>
          <w:lang w:val="en-US"/>
        </w:rPr>
        <w:t xml:space="preserve"> stat  </w:t>
      </w:r>
      <w:proofErr w:type="spellStart"/>
      <w:r w:rsidRPr="00507C13">
        <w:rPr>
          <w:rFonts w:asciiTheme="minorHAnsi" w:hAnsiTheme="minorHAnsi" w:cstheme="minorHAnsi"/>
          <w:szCs w:val="24"/>
          <w:lang w:val="en-US"/>
        </w:rPr>
        <w:t>берет</w:t>
      </w:r>
      <w:proofErr w:type="spellEnd"/>
      <w:r w:rsidRPr="00507C13">
        <w:rPr>
          <w:rFonts w:asciiTheme="minorHAnsi" w:hAnsiTheme="minorHAnsi" w:cstheme="minorHAnsi"/>
          <w:szCs w:val="24"/>
          <w:lang w:val="en-US"/>
        </w:rPr>
        <w:t xml:space="preserve">  </w:t>
      </w:r>
      <w:proofErr w:type="spellStart"/>
      <w:r w:rsidRPr="00507C13">
        <w:rPr>
          <w:rFonts w:asciiTheme="minorHAnsi" w:hAnsiTheme="minorHAnsi" w:cstheme="minorHAnsi"/>
          <w:szCs w:val="24"/>
          <w:lang w:val="en-US"/>
        </w:rPr>
        <w:t>информацию</w:t>
      </w:r>
      <w:proofErr w:type="spellEnd"/>
      <w:r w:rsidRPr="00507C13">
        <w:rPr>
          <w:rFonts w:asciiTheme="minorHAnsi" w:hAnsiTheme="minorHAnsi" w:cstheme="minorHAnsi"/>
          <w:szCs w:val="24"/>
          <w:lang w:val="en-US"/>
        </w:rPr>
        <w:t xml:space="preserve">  </w:t>
      </w:r>
      <w:r w:rsidRPr="00507C13">
        <w:rPr>
          <w:rFonts w:asciiTheme="minorHAnsi" w:hAnsiTheme="minorHAnsi" w:cstheme="minorHAnsi"/>
          <w:szCs w:val="24"/>
        </w:rPr>
        <w:t xml:space="preserve">о файле или каталоге, определенном параметром </w:t>
      </w:r>
      <w:r w:rsidRPr="00507C13">
        <w:rPr>
          <w:rFonts w:asciiTheme="minorHAnsi" w:hAnsiTheme="minorHAnsi" w:cstheme="minorHAnsi"/>
          <w:szCs w:val="24"/>
          <w:lang w:val="en-US"/>
        </w:rPr>
        <w:t>path</w:t>
      </w:r>
      <w:r w:rsidRPr="00507C13">
        <w:rPr>
          <w:rFonts w:asciiTheme="minorHAnsi" w:hAnsiTheme="minorHAnsi" w:cstheme="minorHAnsi"/>
          <w:szCs w:val="24"/>
        </w:rPr>
        <w:t>, и помещает ее в</w:t>
      </w:r>
      <w:r>
        <w:rPr>
          <w:rFonts w:asciiTheme="minorHAnsi" w:hAnsiTheme="minorHAnsi" w:cstheme="minorHAnsi"/>
          <w:szCs w:val="24"/>
        </w:rPr>
        <w:t xml:space="preserve"> структу</w:t>
      </w:r>
      <w:r w:rsidRPr="00507C13">
        <w:rPr>
          <w:rFonts w:asciiTheme="minorHAnsi" w:hAnsiTheme="minorHAnsi" w:cstheme="minorHAnsi"/>
          <w:szCs w:val="24"/>
        </w:rPr>
        <w:t xml:space="preserve">ру, на которую указывает </w:t>
      </w:r>
      <w:proofErr w:type="spellStart"/>
      <w:r w:rsidRPr="00507C13">
        <w:rPr>
          <w:rFonts w:asciiTheme="minorHAnsi" w:hAnsiTheme="minorHAnsi" w:cstheme="minorHAnsi"/>
          <w:szCs w:val="24"/>
          <w:lang w:val="en-US"/>
        </w:rPr>
        <w:t>buf</w:t>
      </w:r>
      <w:proofErr w:type="spellEnd"/>
      <w:r w:rsidRPr="00507C13">
        <w:rPr>
          <w:rFonts w:asciiTheme="minorHAnsi" w:hAnsiTheme="minorHAnsi" w:cstheme="minorHAnsi"/>
          <w:szCs w:val="24"/>
        </w:rPr>
        <w:t>.</w:t>
      </w:r>
    </w:p>
    <w:p w:rsidR="00AD71E8" w:rsidRDefault="00AD71E8" w:rsidP="0012661C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>
        <w:rPr>
          <w:rFonts w:ascii="Times New Roman" w:hAnsi="Times New Roman"/>
          <w:b/>
          <w:i/>
          <w:szCs w:val="24"/>
          <w:u w:val="single"/>
        </w:rPr>
        <w:t>Спецификация программы:</w:t>
      </w:r>
    </w:p>
    <w:p w:rsidR="003F0544" w:rsidRPr="003F0544" w:rsidRDefault="003F0544" w:rsidP="003F0544">
      <w:pPr>
        <w:pStyle w:val="af2"/>
        <w:spacing w:after="200"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Программа лежит в </w:t>
      </w:r>
      <w:r w:rsidRPr="003F0544">
        <w:rPr>
          <w:rFonts w:ascii="Times New Roman" w:hAnsi="Times New Roman"/>
          <w:b/>
          <w:szCs w:val="24"/>
        </w:rPr>
        <w:t>/</w:t>
      </w:r>
      <w:proofErr w:type="spellStart"/>
      <w:r w:rsidRPr="003F0544">
        <w:rPr>
          <w:rFonts w:ascii="Times New Roman" w:hAnsi="Times New Roman"/>
          <w:b/>
          <w:szCs w:val="24"/>
        </w:rPr>
        <w:t>home</w:t>
      </w:r>
      <w:proofErr w:type="spellEnd"/>
      <w:r w:rsidRPr="003F0544">
        <w:rPr>
          <w:rFonts w:ascii="Times New Roman" w:hAnsi="Times New Roman"/>
          <w:b/>
          <w:szCs w:val="24"/>
        </w:rPr>
        <w:t>/NSTU/pmi-b7104/lab_3/</w:t>
      </w:r>
      <w:bookmarkStart w:id="0" w:name="_GoBack"/>
      <w:bookmarkEnd w:id="0"/>
    </w:p>
    <w:p w:rsidR="003F0544" w:rsidRPr="003F0544" w:rsidRDefault="003F0544" w:rsidP="003F0544">
      <w:pPr>
        <w:pStyle w:val="af2"/>
        <w:spacing w:after="200"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Сборка осуществлялась командой </w:t>
      </w:r>
      <w:r w:rsidRPr="003F0544">
        <w:rPr>
          <w:rFonts w:ascii="Times New Roman" w:hAnsi="Times New Roman"/>
          <w:szCs w:val="24"/>
        </w:rPr>
        <w:t xml:space="preserve"> </w:t>
      </w:r>
      <w:proofErr w:type="spellStart"/>
      <w:r w:rsidRPr="003F0544">
        <w:rPr>
          <w:rFonts w:ascii="Times New Roman" w:hAnsi="Times New Roman"/>
          <w:b/>
          <w:szCs w:val="24"/>
        </w:rPr>
        <w:t>gcc</w:t>
      </w:r>
      <w:proofErr w:type="spellEnd"/>
      <w:r w:rsidRPr="003F0544">
        <w:rPr>
          <w:rFonts w:ascii="Times New Roman" w:hAnsi="Times New Roman"/>
          <w:b/>
          <w:szCs w:val="24"/>
        </w:rPr>
        <w:t xml:space="preserve"> -</w:t>
      </w:r>
      <w:proofErr w:type="spellStart"/>
      <w:r w:rsidRPr="003F0544">
        <w:rPr>
          <w:rFonts w:ascii="Times New Roman" w:hAnsi="Times New Roman"/>
          <w:b/>
          <w:szCs w:val="24"/>
        </w:rPr>
        <w:t>std</w:t>
      </w:r>
      <w:proofErr w:type="spellEnd"/>
      <w:r w:rsidRPr="003F0544">
        <w:rPr>
          <w:rFonts w:ascii="Times New Roman" w:hAnsi="Times New Roman"/>
          <w:b/>
          <w:szCs w:val="24"/>
        </w:rPr>
        <w:t>=c99 -</w:t>
      </w:r>
      <w:proofErr w:type="spellStart"/>
      <w:r w:rsidRPr="003F0544">
        <w:rPr>
          <w:rFonts w:ascii="Times New Roman" w:hAnsi="Times New Roman"/>
          <w:b/>
          <w:szCs w:val="24"/>
        </w:rPr>
        <w:t>Wall</w:t>
      </w:r>
      <w:proofErr w:type="spellEnd"/>
      <w:r w:rsidRPr="003F0544">
        <w:rPr>
          <w:rFonts w:ascii="Times New Roman" w:hAnsi="Times New Roman"/>
          <w:b/>
          <w:szCs w:val="24"/>
        </w:rPr>
        <w:t xml:space="preserve"> -o lab3 lab3.c</w:t>
      </w:r>
      <w:r>
        <w:rPr>
          <w:rFonts w:ascii="Times New Roman" w:hAnsi="Times New Roman"/>
          <w:b/>
          <w:szCs w:val="24"/>
        </w:rPr>
        <w:t xml:space="preserve"> </w:t>
      </w:r>
    </w:p>
    <w:p w:rsidR="0096305D" w:rsidRPr="00507C13" w:rsidRDefault="0096305D" w:rsidP="0012661C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 xml:space="preserve">Программа </w:t>
      </w:r>
      <w:r w:rsidRPr="00507C13">
        <w:rPr>
          <w:rFonts w:asciiTheme="minorHAnsi" w:hAnsiTheme="minorHAnsi" w:cstheme="minorHAnsi"/>
          <w:szCs w:val="24"/>
          <w:lang w:val="en-US"/>
        </w:rPr>
        <w:t>lab</w:t>
      </w:r>
      <w:r w:rsidRPr="00507C13">
        <w:rPr>
          <w:rFonts w:asciiTheme="minorHAnsi" w:hAnsiTheme="minorHAnsi" w:cstheme="minorHAnsi"/>
          <w:szCs w:val="24"/>
        </w:rPr>
        <w:t>3 принимает на вход один параметр: имя открываемого файла. Если параметр не был передан, в этом случае программа опрашивает пользователя о файле, с которым она будет работать. В случае неверного ввода программа выдаст ошибку.</w:t>
      </w:r>
    </w:p>
    <w:p w:rsidR="0096305D" w:rsidRPr="00507C13" w:rsidRDefault="0096305D" w:rsidP="0012661C">
      <w:pPr>
        <w:pStyle w:val="af2"/>
        <w:spacing w:after="200" w:line="360" w:lineRule="auto"/>
        <w:rPr>
          <w:rFonts w:asciiTheme="minorHAnsi" w:hAnsiTheme="minorHAnsi" w:cstheme="minorHAnsi"/>
          <w:szCs w:val="24"/>
        </w:rPr>
      </w:pPr>
      <w:r w:rsidRPr="00507C13">
        <w:rPr>
          <w:rFonts w:asciiTheme="minorHAnsi" w:hAnsiTheme="minorHAnsi" w:cstheme="minorHAnsi"/>
          <w:szCs w:val="24"/>
        </w:rPr>
        <w:t xml:space="preserve">Дальше программа попытается считать информацию о файле. В случае успеха появится меню с </w:t>
      </w:r>
      <w:proofErr w:type="gramStart"/>
      <w:r w:rsidRPr="00507C13">
        <w:rPr>
          <w:rFonts w:asciiTheme="minorHAnsi" w:hAnsiTheme="minorHAnsi" w:cstheme="minorHAnsi"/>
          <w:szCs w:val="24"/>
        </w:rPr>
        <w:t>выбором</w:t>
      </w:r>
      <w:proofErr w:type="gramEnd"/>
      <w:r w:rsidRPr="00507C13">
        <w:rPr>
          <w:rFonts w:asciiTheme="minorHAnsi" w:hAnsiTheme="minorHAnsi" w:cstheme="minorHAnsi"/>
          <w:szCs w:val="24"/>
        </w:rPr>
        <w:t xml:space="preserve"> в каком режиме открывать файл, в случае неудачи - вывод ошибки. </w:t>
      </w:r>
      <w:r w:rsidR="0012661C" w:rsidRPr="00507C13">
        <w:rPr>
          <w:rFonts w:asciiTheme="minorHAnsi" w:hAnsiTheme="minorHAnsi" w:cstheme="minorHAnsi"/>
          <w:szCs w:val="24"/>
        </w:rPr>
        <w:t xml:space="preserve">Максимальное количество процессов, которое может быть открыто программой, задается в </w:t>
      </w:r>
      <w:r w:rsidR="0012661C" w:rsidRPr="00507C13">
        <w:rPr>
          <w:rFonts w:asciiTheme="minorHAnsi" w:hAnsiTheme="minorHAnsi" w:cstheme="minorHAnsi"/>
          <w:color w:val="6F008A"/>
          <w:szCs w:val="24"/>
          <w:lang w:eastAsia="ja-JP"/>
        </w:rPr>
        <w:t>MAX_COUNT_PROCESS</w:t>
      </w:r>
      <w:r w:rsidR="0012661C" w:rsidRPr="00507C13">
        <w:rPr>
          <w:rFonts w:asciiTheme="minorHAnsi" w:hAnsiTheme="minorHAnsi" w:cstheme="minorHAnsi"/>
          <w:color w:val="000000"/>
          <w:szCs w:val="24"/>
          <w:lang w:eastAsia="ja-JP"/>
        </w:rPr>
        <w:t xml:space="preserve">. </w:t>
      </w:r>
      <w:r w:rsidRPr="00507C13">
        <w:rPr>
          <w:rFonts w:asciiTheme="minorHAnsi" w:hAnsiTheme="minorHAnsi" w:cstheme="minorHAnsi"/>
          <w:szCs w:val="24"/>
        </w:rPr>
        <w:t>После открытия файла</w:t>
      </w:r>
      <w:r w:rsidR="0012661C" w:rsidRPr="00507C13">
        <w:rPr>
          <w:rFonts w:asciiTheme="minorHAnsi" w:hAnsiTheme="minorHAnsi" w:cstheme="minorHAnsi"/>
          <w:szCs w:val="24"/>
        </w:rPr>
        <w:t xml:space="preserve"> будут распечатаны таблицы файлов для каждого процесса. После этого идет опрос: «Хотите ли вы </w:t>
      </w:r>
      <w:proofErr w:type="spellStart"/>
      <w:r w:rsidR="0012661C" w:rsidRPr="00507C13">
        <w:rPr>
          <w:rFonts w:asciiTheme="minorHAnsi" w:hAnsiTheme="minorHAnsi" w:cstheme="minorHAnsi"/>
          <w:szCs w:val="24"/>
        </w:rPr>
        <w:t>провзаимодействовать</w:t>
      </w:r>
      <w:proofErr w:type="spellEnd"/>
      <w:r w:rsidR="0012661C" w:rsidRPr="00507C13">
        <w:rPr>
          <w:rFonts w:asciiTheme="minorHAnsi" w:hAnsiTheme="minorHAnsi" w:cstheme="minorHAnsi"/>
          <w:szCs w:val="24"/>
        </w:rPr>
        <w:t xml:space="preserve">?». В случае положительного ответа программа </w:t>
      </w:r>
      <w:proofErr w:type="gramStart"/>
      <w:r w:rsidR="0012661C" w:rsidRPr="00507C13">
        <w:rPr>
          <w:rFonts w:asciiTheme="minorHAnsi" w:hAnsiTheme="minorHAnsi" w:cstheme="minorHAnsi"/>
          <w:szCs w:val="24"/>
        </w:rPr>
        <w:t>опрашивает</w:t>
      </w:r>
      <w:proofErr w:type="gramEnd"/>
      <w:r w:rsidR="0012661C" w:rsidRPr="00507C13">
        <w:rPr>
          <w:rFonts w:asciiTheme="minorHAnsi" w:hAnsiTheme="minorHAnsi" w:cstheme="minorHAnsi"/>
          <w:szCs w:val="24"/>
        </w:rPr>
        <w:t xml:space="preserve"> сколько символов использовать (считать в </w:t>
      </w:r>
      <w:proofErr w:type="spellStart"/>
      <w:r w:rsidR="0012661C" w:rsidRPr="00507C13">
        <w:rPr>
          <w:rFonts w:asciiTheme="minorHAnsi" w:hAnsiTheme="minorHAnsi" w:cstheme="minorHAnsi"/>
          <w:szCs w:val="24"/>
        </w:rPr>
        <w:t>буффер</w:t>
      </w:r>
      <w:proofErr w:type="spellEnd"/>
      <w:r w:rsidR="0012661C" w:rsidRPr="00507C13">
        <w:rPr>
          <w:rFonts w:asciiTheme="minorHAnsi" w:hAnsiTheme="minorHAnsi" w:cstheme="minorHAnsi"/>
          <w:szCs w:val="24"/>
        </w:rPr>
        <w:t xml:space="preserve">, записать из </w:t>
      </w:r>
      <w:proofErr w:type="spellStart"/>
      <w:r w:rsidR="0012661C" w:rsidRPr="00507C13">
        <w:rPr>
          <w:rFonts w:asciiTheme="minorHAnsi" w:hAnsiTheme="minorHAnsi" w:cstheme="minorHAnsi"/>
          <w:szCs w:val="24"/>
        </w:rPr>
        <w:t>буффера</w:t>
      </w:r>
      <w:proofErr w:type="spellEnd"/>
      <w:r w:rsidR="0012661C" w:rsidRPr="00507C13">
        <w:rPr>
          <w:rFonts w:asciiTheme="minorHAnsi" w:hAnsiTheme="minorHAnsi" w:cstheme="minorHAnsi"/>
          <w:szCs w:val="24"/>
        </w:rPr>
        <w:t>, добавить из буфера). После чего распечатываются таблицы файлов.</w:t>
      </w:r>
    </w:p>
    <w:p w:rsidR="001A135F" w:rsidRDefault="00A903DE" w:rsidP="0012661C">
      <w:pPr>
        <w:pStyle w:val="af2"/>
        <w:numPr>
          <w:ilvl w:val="0"/>
          <w:numId w:val="8"/>
        </w:numPr>
        <w:spacing w:after="200" w:line="360" w:lineRule="auto"/>
        <w:rPr>
          <w:rFonts w:ascii="Times New Roman" w:hAnsi="Times New Roman"/>
          <w:b/>
          <w:i/>
          <w:szCs w:val="24"/>
          <w:u w:val="single"/>
        </w:rPr>
      </w:pPr>
      <w:r>
        <w:rPr>
          <w:rFonts w:ascii="Times New Roman" w:hAnsi="Times New Roman"/>
          <w:b/>
          <w:i/>
          <w:szCs w:val="24"/>
          <w:u w:val="single"/>
        </w:rPr>
        <w:t>Те</w:t>
      </w:r>
      <w:proofErr w:type="gramStart"/>
      <w:r>
        <w:rPr>
          <w:rFonts w:ascii="Times New Roman" w:hAnsi="Times New Roman"/>
          <w:b/>
          <w:i/>
          <w:szCs w:val="24"/>
          <w:u w:val="single"/>
        </w:rPr>
        <w:t>кст пр</w:t>
      </w:r>
      <w:proofErr w:type="gramEnd"/>
      <w:r>
        <w:rPr>
          <w:rFonts w:ascii="Times New Roman" w:hAnsi="Times New Roman"/>
          <w:b/>
          <w:i/>
          <w:szCs w:val="24"/>
          <w:u w:val="single"/>
        </w:rPr>
        <w:t>ограммы: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&gt;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sys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types.h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&gt;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sys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stat.h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&gt;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fcntl.h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&gt;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ja-JP"/>
        </w:rPr>
        <w:t>errno.h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ja-JP"/>
        </w:rPr>
        <w:t>&gt;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eastAsia="ja-JP"/>
        </w:rPr>
        <w:t>SIZE_FNAME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30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Максимальный размер имени файла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eastAsia="ja-JP"/>
        </w:rPr>
        <w:t>SIZE_BUFF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512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максимальный размер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ja-JP"/>
        </w:rPr>
        <w:t>буффера</w:t>
      </w:r>
      <w:proofErr w:type="spellEnd"/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ja-JP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eastAsia="ja-JP"/>
        </w:rPr>
        <w:t>MAX_COUNT_PROCESS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10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максимальное количество процессов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struct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2B91AF"/>
          <w:sz w:val="19"/>
          <w:szCs w:val="19"/>
          <w:lang w:val="en-US" w:eastAsia="ja-JP"/>
        </w:rPr>
        <w:t>table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таблица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file_name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SIZE_FNAME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]; 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inode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индексный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дескриптор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local_point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указатель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}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gramEnd"/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MAX_COUNT_PROCESS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ja-JP"/>
        </w:rPr>
        <w:t>stat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ja-JP"/>
        </w:rPr>
        <w:t>stat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предоставляет информацию по имени файла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MAX_COUNT_PROCESS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дескрипторы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файла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SIZE_FNAME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имя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файла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write_into_table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file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SIZE_FNAME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],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point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заполнение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таблицы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файла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strcpy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file_name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file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inode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st.st_ino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local_point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point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print_table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распечатывание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таблицы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"\</w:t>
      </w:r>
      <w:proofErr w:type="spellStart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nfile</w:t>
      </w:r>
      <w:proofErr w:type="spell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 xml:space="preserve"> name \t\t number </w:t>
      </w:r>
      <w:proofErr w:type="spellStart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inode</w:t>
      </w:r>
      <w:proofErr w:type="spell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 xml:space="preserve"> \t\t local point\n"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"%s \t\t %d \t\t %d\n\n"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file_name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inode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local_point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change_lpoint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point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изменение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указателя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f_tables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].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local_point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point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func_actions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choice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buff[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SIZE_BUFF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]; 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val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counts;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зависимости от процесса, срабатывает соответствующее действие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switch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choice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case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1: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Читаем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ja-JP"/>
        </w:rPr>
        <w:t>буффер</w:t>
      </w:r>
      <w:proofErr w:type="spellEnd"/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"How many characters do you want to read to buffer?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"%d"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&amp;counts))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"The process read %d characters!\n"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counts);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val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read(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], buff, counts *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sizeof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case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2: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Записываем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из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ja-JP"/>
        </w:rPr>
        <w:t>буффера</w:t>
      </w:r>
      <w:proofErr w:type="spellEnd"/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"How many characters do you want to write from buffer?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"%d"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&amp;counts))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"The process write %d characters!\n"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counts);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val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write(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], buff, counts *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sizeof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));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3: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Записываем из буфера в конец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"How many characters do you want to add from buffer?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"%d"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&amp;counts))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"The process adds %d characters!\n"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counts);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val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write(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], buff, counts * 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sizeof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default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3F0544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change</w:t>
      </w:r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>_</w:t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lpoint</w:t>
      </w:r>
      <w:proofErr w:type="spellEnd"/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>(</w:t>
      </w:r>
      <w:proofErr w:type="spellStart"/>
      <w:proofErr w:type="gramEnd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i</w:t>
      </w:r>
      <w:proofErr w:type="spellEnd"/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val</w:t>
      </w:r>
      <w:proofErr w:type="spellEnd"/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); 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изменяем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положение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указателя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main(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argc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char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*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argv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[])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Получаем имя файла из переданного аргумента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argc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== 1) 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"Enter the name file: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"%s"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)) 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="00932CFB">
        <w:rPr>
          <w:rFonts w:ascii="Consolas" w:hAnsi="Consolas" w:cs="Consolas"/>
          <w:color w:val="A31515"/>
          <w:sz w:val="19"/>
          <w:szCs w:val="19"/>
          <w:lang w:val="en-US" w:eastAsia="ja-JP"/>
        </w:rPr>
        <w:t>"Failed to read file name!</w:t>
      </w:r>
      <w:r w:rsidR="00932CFB" w:rsidRPr="00932CFB">
        <w:rPr>
          <w:rFonts w:ascii="Consolas" w:hAnsi="Consolas" w:cs="Consolas"/>
          <w:color w:val="A31515"/>
          <w:sz w:val="19"/>
          <w:szCs w:val="19"/>
          <w:lang w:val="en-US" w:eastAsia="ja-JP"/>
        </w:rPr>
        <w:t>\</w:t>
      </w:r>
      <w:r w:rsidR="00932CFB">
        <w:rPr>
          <w:rFonts w:ascii="Consolas" w:hAnsi="Consolas" w:cs="Consolas"/>
          <w:color w:val="A31515"/>
          <w:sz w:val="19"/>
          <w:szCs w:val="19"/>
          <w:lang w:val="en-US" w:eastAsia="ja-JP"/>
        </w:rPr>
        <w:t>n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3F0544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  <w:proofErr w:type="gramEnd"/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{ 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Получаем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имя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файла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из</w:t>
      </w:r>
      <w:r w:rsidRPr="003F0544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>stdin</w:t>
      </w:r>
      <w:proofErr w:type="spellEnd"/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strcpy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808080"/>
          <w:sz w:val="19"/>
          <w:szCs w:val="19"/>
          <w:lang w:val="en-US" w:eastAsia="ja-JP"/>
        </w:rPr>
        <w:t>argv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[1]);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[0] == 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' '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 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"Failed to read file name!\n"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-1;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Пытаемся считать информацию о файле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(stat(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 != -1)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choice = 4, choice_2;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flag = 1;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открываем процессы (до MAX_COUNT_PROCESS)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proofErr w:type="spell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0;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 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MAX_COUNT_PROCESS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;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++)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"Open for:\n1 - read only,\n2 - write only,\n3 - append,\n4 - Exit\n"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1;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Если не удалось считать выбор</w:t>
      </w:r>
      <w:r w:rsidR="0096305D"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пользователя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"%d"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&amp;choice)) 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"Input Error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вывод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ошибок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-2;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switch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(choice)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case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1: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 = 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open(</w:t>
      </w:r>
      <w:proofErr w:type="spellStart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O_RDONLY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открываем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режиме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чтения</w:t>
      </w:r>
    </w:p>
    <w:p w:rsidR="00E457E0" w:rsidRPr="003F0544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3F0544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case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2: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 = 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open(</w:t>
      </w:r>
      <w:proofErr w:type="spellStart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O_WRONLY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открываем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режиме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записи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case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3: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] = 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open(</w:t>
      </w:r>
      <w:proofErr w:type="spellStart"/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f_name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O_WRONLY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| </w:t>
      </w:r>
      <w:r w:rsidRPr="00E457E0">
        <w:rPr>
          <w:rFonts w:ascii="Consolas" w:hAnsi="Consolas" w:cs="Consolas"/>
          <w:color w:val="6F008A"/>
          <w:sz w:val="19"/>
          <w:szCs w:val="19"/>
          <w:lang w:val="en-US" w:eastAsia="ja-JP"/>
        </w:rPr>
        <w:t>O_APPEND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открываем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режиме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добавления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4: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0;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break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default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: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"Try again!\n"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0;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flag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= 1)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случае неверного выбора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{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i--;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continue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пытаемся получить информацию об открытом файле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fstat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f_descr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[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], &amp;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st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 != -1)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"The process opens %d the file.\n"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write_into_table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(i,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ja-JP"/>
        </w:rPr>
        <w:t>f_name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, 0); 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записываем информацию в таблицу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j = 0; j &lt;= i; j++)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вывод таблиц перед действием процесса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print_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table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j);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"Do you want to make some action with this process?\n1 - Yes, 2 - No\n"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(!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scanf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"%d"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, &amp;choice_2)) 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"Input Error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вывод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ошибок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-2;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(choice_2 == 1)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func_actions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choice) == -1)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взаимодействуем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процессом</w:t>
      </w:r>
    </w:p>
    <w:p w:rsidR="00E457E0" w:rsidRPr="003F0544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3F0544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proofErr w:type="gramEnd"/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E457E0" w:rsidRPr="003F0544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3F0544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j = 0; j &lt;= i; j++)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вывод таблиц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ja-JP"/>
        </w:rPr>
        <w:t>после действием</w:t>
      </w:r>
      <w:proofErr w:type="gramEnd"/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 процесса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print_</w:t>
      </w:r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table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j);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="00932CFB">
        <w:rPr>
          <w:rFonts w:ascii="Consolas" w:hAnsi="Consolas" w:cs="Consolas"/>
          <w:color w:val="0000FF"/>
          <w:sz w:val="19"/>
          <w:szCs w:val="19"/>
          <w:lang w:val="en-US" w:eastAsia="ja-JP"/>
        </w:rPr>
        <w:t>e</w:t>
      </w:r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lse</w:t>
      </w:r>
      <w:proofErr w:type="gramEnd"/>
    </w:p>
    <w:p w:rsidR="00932CFB" w:rsidRPr="00E457E0" w:rsidRDefault="00932CFB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ja-JP"/>
        </w:rPr>
        <w:tab/>
      </w:r>
      <w:r w:rsidRPr="00932CFB">
        <w:rPr>
          <w:rFonts w:ascii="Consolas" w:hAnsi="Consolas" w:cs="Consolas"/>
          <w:color w:val="000000" w:themeColor="text1"/>
          <w:sz w:val="19"/>
          <w:szCs w:val="19"/>
          <w:lang w:val="en-US" w:eastAsia="ja-JP"/>
        </w:rPr>
        <w:t>{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>"Failed to return information about the open file! "</w:t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); 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вывод</w:t>
      </w:r>
      <w:r w:rsidRPr="00E457E0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ошибок</w:t>
      </w:r>
    </w:p>
    <w:p w:rsidR="00932CFB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="00932CFB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="00932CFB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="00932CFB">
        <w:rPr>
          <w:rFonts w:ascii="Consolas" w:hAnsi="Consolas" w:cs="Consolas"/>
          <w:color w:val="000000"/>
          <w:sz w:val="19"/>
          <w:szCs w:val="19"/>
          <w:lang w:val="en-US" w:eastAsia="ja-JP"/>
        </w:rPr>
        <w:t>return</w:t>
      </w:r>
      <w:proofErr w:type="gramEnd"/>
      <w:r w:rsidR="00932CFB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-1;</w:t>
      </w:r>
    </w:p>
    <w:p w:rsidR="00932CFB" w:rsidRDefault="00932CFB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932CFB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="00E457E0"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gramStart"/>
      <w:r w:rsidRPr="00E457E0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  <w:proofErr w:type="gramEnd"/>
    </w:p>
    <w:p w:rsidR="00E457E0" w:rsidRP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proofErr w:type="spellStart"/>
      <w:proofErr w:type="gramStart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perror</w:t>
      </w:r>
      <w:proofErr w:type="spellEnd"/>
      <w:r w:rsidRPr="00E457E0">
        <w:rPr>
          <w:rFonts w:ascii="Consolas" w:hAnsi="Consolas" w:cs="Consolas"/>
          <w:color w:val="000000"/>
          <w:sz w:val="19"/>
          <w:szCs w:val="19"/>
          <w:lang w:val="en-US" w:eastAsia="ja-JP"/>
        </w:rPr>
        <w:t>(</w:t>
      </w:r>
      <w:proofErr w:type="gramEnd"/>
      <w:r w:rsidRPr="00E457E0">
        <w:rPr>
          <w:rFonts w:ascii="Consolas" w:hAnsi="Consolas" w:cs="Consolas"/>
          <w:color w:val="A31515"/>
          <w:sz w:val="19"/>
          <w:szCs w:val="19"/>
          <w:lang w:val="en-US" w:eastAsia="ja-JP"/>
        </w:rPr>
        <w:t xml:space="preserve">"Failed to read file information!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"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вывод ошибок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ja-JP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-3;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:rsidR="00E457E0" w:rsidRDefault="00E457E0" w:rsidP="00E45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:rsidR="00C81D78" w:rsidRPr="00E457E0" w:rsidRDefault="00C81D78" w:rsidP="00C81D7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2"/>
          <w:lang w:val="en-US" w:eastAsia="ja-JP"/>
        </w:rPr>
      </w:pPr>
    </w:p>
    <w:p w:rsidR="00A903DE" w:rsidRDefault="00A46DAD" w:rsidP="00753F9D">
      <w:pPr>
        <w:pStyle w:val="af2"/>
        <w:numPr>
          <w:ilvl w:val="0"/>
          <w:numId w:val="8"/>
        </w:numPr>
        <w:spacing w:after="200" w:line="276" w:lineRule="auto"/>
        <w:rPr>
          <w:rFonts w:ascii="Times New Roman" w:hAnsi="Times New Roman"/>
          <w:b/>
          <w:i/>
          <w:szCs w:val="24"/>
          <w:u w:val="single"/>
        </w:rPr>
      </w:pPr>
      <w:r>
        <w:rPr>
          <w:rFonts w:ascii="Times New Roman" w:hAnsi="Times New Roman"/>
          <w:b/>
          <w:i/>
          <w:szCs w:val="24"/>
          <w:u w:val="single"/>
        </w:rPr>
        <w:t>Тест программы:</w:t>
      </w:r>
    </w:p>
    <w:p w:rsidR="00D41F95" w:rsidRPr="00E21323" w:rsidRDefault="00D41F95" w:rsidP="00E21323">
      <w:pPr>
        <w:pStyle w:val="af2"/>
        <w:numPr>
          <w:ilvl w:val="0"/>
          <w:numId w:val="15"/>
        </w:numPr>
        <w:spacing w:line="360" w:lineRule="auto"/>
        <w:rPr>
          <w:b/>
        </w:rPr>
      </w:pPr>
      <w:r w:rsidRPr="00E21323">
        <w:rPr>
          <w:b/>
        </w:rPr>
        <w:t>Передача программе несуществующего имени файла.</w:t>
      </w:r>
    </w:p>
    <w:p w:rsidR="00D41F95" w:rsidRDefault="00D41F95" w:rsidP="00E21323">
      <w:pPr>
        <w:pStyle w:val="af2"/>
        <w:spacing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2C5D77" wp14:editId="240A7C45">
            <wp:extent cx="5600700" cy="542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95" w:rsidRPr="00E21323" w:rsidRDefault="00D41F95" w:rsidP="00E21323">
      <w:pPr>
        <w:pStyle w:val="af2"/>
        <w:numPr>
          <w:ilvl w:val="0"/>
          <w:numId w:val="15"/>
        </w:numPr>
        <w:spacing w:line="360" w:lineRule="auto"/>
        <w:rPr>
          <w:b/>
        </w:rPr>
      </w:pPr>
      <w:r w:rsidRPr="00E21323">
        <w:rPr>
          <w:b/>
        </w:rPr>
        <w:t>Ввод несуществующего имени файла в программе.</w:t>
      </w:r>
    </w:p>
    <w:p w:rsidR="00D41F95" w:rsidRDefault="00D41F95" w:rsidP="00E21323">
      <w:pPr>
        <w:pStyle w:val="af2"/>
        <w:spacing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4E206F" wp14:editId="6D3F1318">
            <wp:extent cx="5600700" cy="628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95" w:rsidRPr="00E21323" w:rsidRDefault="00D41F95" w:rsidP="00E21323">
      <w:pPr>
        <w:pStyle w:val="af2"/>
        <w:numPr>
          <w:ilvl w:val="0"/>
          <w:numId w:val="15"/>
        </w:numPr>
        <w:spacing w:line="360" w:lineRule="auto"/>
        <w:rPr>
          <w:b/>
        </w:rPr>
      </w:pPr>
      <w:r w:rsidRPr="00E21323">
        <w:rPr>
          <w:b/>
        </w:rPr>
        <w:t>Корректная работа программы (создаем процесс «</w:t>
      </w:r>
      <w:proofErr w:type="spellStart"/>
      <w:r w:rsidRPr="00E21323">
        <w:rPr>
          <w:b/>
          <w:lang w:val="en-US"/>
        </w:rPr>
        <w:t>readonly</w:t>
      </w:r>
      <w:proofErr w:type="spellEnd"/>
      <w:r w:rsidRPr="00E21323">
        <w:rPr>
          <w:b/>
        </w:rPr>
        <w:t>», читаем 15 символов, создаем процесс «</w:t>
      </w:r>
      <w:proofErr w:type="spellStart"/>
      <w:r w:rsidRPr="00E21323">
        <w:rPr>
          <w:b/>
          <w:lang w:val="en-US"/>
        </w:rPr>
        <w:t>writeonly</w:t>
      </w:r>
      <w:proofErr w:type="spellEnd"/>
      <w:r w:rsidRPr="00E21323">
        <w:rPr>
          <w:b/>
        </w:rPr>
        <w:t>», записываем 12 символов, и в режиме «добавления» добавляем 10 символов в конец).</w:t>
      </w:r>
    </w:p>
    <w:p w:rsidR="00D41F95" w:rsidRDefault="00D41F95" w:rsidP="00E21323">
      <w:pPr>
        <w:pStyle w:val="af2"/>
        <w:spacing w:line="360" w:lineRule="auto"/>
      </w:pPr>
      <w:r>
        <w:t>Содержание</w:t>
      </w:r>
      <w:r w:rsidR="007569D7" w:rsidRPr="00E21323">
        <w:t xml:space="preserve"> </w:t>
      </w:r>
      <w:r w:rsidR="007569D7">
        <w:rPr>
          <w:lang w:val="en-US"/>
        </w:rPr>
        <w:t>Text</w:t>
      </w:r>
      <w:r w:rsidR="007569D7" w:rsidRPr="00D41F95">
        <w:t>.</w:t>
      </w:r>
      <w:r w:rsidR="007569D7">
        <w:rPr>
          <w:lang w:val="en-US"/>
        </w:rPr>
        <w:t>txt</w:t>
      </w:r>
      <w:r>
        <w:t xml:space="preserve"> до операции:</w:t>
      </w:r>
    </w:p>
    <w:p w:rsidR="00D41F95" w:rsidRDefault="00D41F95" w:rsidP="00E21323">
      <w:pPr>
        <w:pStyle w:val="af2"/>
        <w:spacing w:line="360" w:lineRule="auto"/>
        <w:rPr>
          <w:i/>
        </w:rPr>
      </w:pPr>
      <w:r>
        <w:rPr>
          <w:i/>
        </w:rPr>
        <w:t>«</w:t>
      </w:r>
      <w:r w:rsidRPr="00D41F95">
        <w:rPr>
          <w:i/>
        </w:rPr>
        <w:t xml:space="preserve">Паника глобальная с </w:t>
      </w:r>
      <w:proofErr w:type="spellStart"/>
      <w:r w:rsidRPr="00D41F95">
        <w:rPr>
          <w:i/>
        </w:rPr>
        <w:t>коронавирусом</w:t>
      </w:r>
      <w:proofErr w:type="spellEnd"/>
      <w:r w:rsidRPr="00D41F95">
        <w:rPr>
          <w:i/>
        </w:rPr>
        <w:t xml:space="preserve">... — злится муж. — И не говори, милый! А давай на всякий случай </w:t>
      </w:r>
      <w:proofErr w:type="spellStart"/>
      <w:r w:rsidRPr="00D41F95">
        <w:rPr>
          <w:i/>
        </w:rPr>
        <w:t>закупимся</w:t>
      </w:r>
      <w:proofErr w:type="spellEnd"/>
      <w:r w:rsidRPr="00D41F95">
        <w:rPr>
          <w:i/>
        </w:rPr>
        <w:t xml:space="preserve"> макаронами и тушенкой? — На какой такой случай, дорогая? — На случай, если нам захочется макарон с тушенкой...</w:t>
      </w:r>
      <w:r>
        <w:rPr>
          <w:i/>
        </w:rPr>
        <w:t>»</w:t>
      </w:r>
    </w:p>
    <w:p w:rsidR="00D41F95" w:rsidRDefault="00D41F95" w:rsidP="00D41F95">
      <w:pPr>
        <w:pStyle w:val="af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DA74D45" wp14:editId="564C2A0E">
            <wp:extent cx="4991100" cy="7134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95" w:rsidRDefault="00D41F95" w:rsidP="00D41F95">
      <w:pPr>
        <w:pStyle w:val="af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7A08BD8" wp14:editId="2521A6AD">
            <wp:extent cx="4876800" cy="4505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95" w:rsidRDefault="00D41F95" w:rsidP="00E21323">
      <w:pPr>
        <w:pStyle w:val="af2"/>
        <w:spacing w:line="360" w:lineRule="auto"/>
        <w:rPr>
          <w:lang w:val="en-US"/>
        </w:rPr>
      </w:pPr>
    </w:p>
    <w:p w:rsidR="00D41F95" w:rsidRDefault="00D41F95" w:rsidP="00E21323">
      <w:pPr>
        <w:pStyle w:val="af2"/>
        <w:spacing w:line="360" w:lineRule="auto"/>
      </w:pPr>
      <w:r>
        <w:t>Содержание</w:t>
      </w:r>
      <w:r w:rsidR="007569D7" w:rsidRPr="00D41F95">
        <w:t xml:space="preserve"> </w:t>
      </w:r>
      <w:r w:rsidR="007569D7">
        <w:rPr>
          <w:lang w:val="en-US"/>
        </w:rPr>
        <w:t>Text</w:t>
      </w:r>
      <w:r w:rsidR="007569D7" w:rsidRPr="00D41F95">
        <w:t>.</w:t>
      </w:r>
      <w:r w:rsidR="007569D7">
        <w:rPr>
          <w:lang w:val="en-US"/>
        </w:rPr>
        <w:t>txt</w:t>
      </w:r>
      <w:r>
        <w:t xml:space="preserve"> после операции:</w:t>
      </w:r>
    </w:p>
    <w:p w:rsidR="00D41F95" w:rsidRPr="003F0544" w:rsidRDefault="007569D7" w:rsidP="00E21323">
      <w:pPr>
        <w:pStyle w:val="af2"/>
        <w:spacing w:line="360" w:lineRule="auto"/>
        <w:rPr>
          <w:i/>
        </w:rPr>
      </w:pPr>
      <w:r>
        <w:rPr>
          <w:i/>
        </w:rPr>
        <w:t>«</w:t>
      </w:r>
      <w:r w:rsidRPr="007569D7">
        <w:rPr>
          <w:i/>
        </w:rPr>
        <w:t xml:space="preserve">Паника глобальная с </w:t>
      </w:r>
      <w:proofErr w:type="spellStart"/>
      <w:r w:rsidRPr="007569D7">
        <w:rPr>
          <w:i/>
        </w:rPr>
        <w:t>коронавирусом</w:t>
      </w:r>
      <w:proofErr w:type="spellEnd"/>
      <w:r w:rsidRPr="007569D7">
        <w:rPr>
          <w:i/>
        </w:rPr>
        <w:t xml:space="preserve">... — злится муж. — И не говори, милый! А давай на всякий случай </w:t>
      </w:r>
      <w:proofErr w:type="spellStart"/>
      <w:r w:rsidRPr="007569D7">
        <w:rPr>
          <w:i/>
        </w:rPr>
        <w:t>закупимся</w:t>
      </w:r>
      <w:proofErr w:type="spellEnd"/>
      <w:r w:rsidRPr="007569D7">
        <w:rPr>
          <w:i/>
        </w:rPr>
        <w:t xml:space="preserve"> макаронами и тушенкой? — На какой такой случай, дорогая? — На случай, если нам захочется макарон с тушенкой..</w:t>
      </w:r>
      <w:proofErr w:type="gramStart"/>
      <w:r w:rsidRPr="007569D7">
        <w:rPr>
          <w:i/>
        </w:rPr>
        <w:t>.</w:t>
      </w:r>
      <w:r w:rsidRPr="007569D7">
        <w:rPr>
          <w:b/>
          <w:i/>
        </w:rPr>
        <w:t>П</w:t>
      </w:r>
      <w:proofErr w:type="gramEnd"/>
      <w:r w:rsidRPr="007569D7">
        <w:rPr>
          <w:b/>
          <w:i/>
        </w:rPr>
        <w:t xml:space="preserve">аника </w:t>
      </w:r>
      <w:proofErr w:type="spellStart"/>
      <w:r w:rsidRPr="007569D7">
        <w:rPr>
          <w:b/>
          <w:i/>
        </w:rPr>
        <w:t>гло</w:t>
      </w:r>
      <w:proofErr w:type="spellEnd"/>
      <w:r>
        <w:rPr>
          <w:i/>
        </w:rPr>
        <w:t>»</w:t>
      </w:r>
    </w:p>
    <w:p w:rsidR="00E21323" w:rsidRPr="00E21323" w:rsidRDefault="00E21323" w:rsidP="00E21323">
      <w:pPr>
        <w:pStyle w:val="af2"/>
        <w:numPr>
          <w:ilvl w:val="0"/>
          <w:numId w:val="15"/>
        </w:numPr>
        <w:spacing w:line="360" w:lineRule="auto"/>
        <w:rPr>
          <w:b/>
          <w:i/>
        </w:rPr>
      </w:pPr>
      <w:r w:rsidRPr="00E21323">
        <w:rPr>
          <w:b/>
        </w:rPr>
        <w:t>Попытка открыть файл, к которому нет доступа.</w:t>
      </w:r>
    </w:p>
    <w:p w:rsidR="00E21323" w:rsidRDefault="00E21323" w:rsidP="00E21323">
      <w:pPr>
        <w:pStyle w:val="af2"/>
        <w:spacing w:line="360" w:lineRule="auto"/>
      </w:pPr>
      <w:r>
        <w:t>Изменяем доступ:</w:t>
      </w:r>
    </w:p>
    <w:p w:rsidR="00E21323" w:rsidRDefault="00E21323" w:rsidP="00E21323">
      <w:pPr>
        <w:pStyle w:val="af2"/>
        <w:spacing w:line="360" w:lineRule="auto"/>
        <w:rPr>
          <w:i/>
        </w:rPr>
      </w:pPr>
      <w:r>
        <w:rPr>
          <w:noProof/>
          <w:lang w:eastAsia="ru-RU"/>
        </w:rPr>
        <w:drawing>
          <wp:inline distT="0" distB="0" distL="0" distR="0" wp14:anchorId="26CE01F0" wp14:editId="482D2496">
            <wp:extent cx="5610225" cy="771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3" w:rsidRPr="00E21323" w:rsidRDefault="00E21323" w:rsidP="00E21323">
      <w:pPr>
        <w:ind w:firstLine="708"/>
      </w:pPr>
      <w:r>
        <w:rPr>
          <w:noProof/>
          <w:lang w:eastAsia="ru-RU"/>
        </w:rPr>
        <w:drawing>
          <wp:inline distT="0" distB="0" distL="0" distR="0" wp14:anchorId="6D3D293C" wp14:editId="5E63D031">
            <wp:extent cx="5514975" cy="1266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323" w:rsidRPr="00E21323" w:rsidSect="00886CD8">
      <w:footerReference w:type="first" r:id="rId17"/>
      <w:pgSz w:w="11906" w:h="16838" w:code="9"/>
      <w:pgMar w:top="1134" w:right="1134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8EB" w:rsidRDefault="007908EB" w:rsidP="00673984">
      <w:pPr>
        <w:spacing w:after="0" w:line="240" w:lineRule="auto"/>
      </w:pPr>
      <w:r>
        <w:separator/>
      </w:r>
    </w:p>
  </w:endnote>
  <w:endnote w:type="continuationSeparator" w:id="0">
    <w:p w:rsidR="007908EB" w:rsidRDefault="007908EB" w:rsidP="00673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71B7" w:rsidRDefault="004671B7" w:rsidP="00982696">
    <w:pPr>
      <w:pStyle w:val="a6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8EB" w:rsidRDefault="007908EB" w:rsidP="00673984">
      <w:pPr>
        <w:spacing w:after="0" w:line="240" w:lineRule="auto"/>
      </w:pPr>
      <w:r>
        <w:separator/>
      </w:r>
    </w:p>
  </w:footnote>
  <w:footnote w:type="continuationSeparator" w:id="0">
    <w:p w:rsidR="007908EB" w:rsidRDefault="007908EB" w:rsidP="00673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D46F6"/>
    <w:multiLevelType w:val="hybridMultilevel"/>
    <w:tmpl w:val="3E524A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431E09"/>
    <w:multiLevelType w:val="multilevel"/>
    <w:tmpl w:val="9070AF5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079B083F"/>
    <w:multiLevelType w:val="hybridMultilevel"/>
    <w:tmpl w:val="02725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582A51"/>
    <w:multiLevelType w:val="hybridMultilevel"/>
    <w:tmpl w:val="E88615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500129"/>
    <w:multiLevelType w:val="hybridMultilevel"/>
    <w:tmpl w:val="4A7CF2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565EFB"/>
    <w:multiLevelType w:val="hybridMultilevel"/>
    <w:tmpl w:val="7F94F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C3BEF"/>
    <w:multiLevelType w:val="hybridMultilevel"/>
    <w:tmpl w:val="C09CDA0C"/>
    <w:lvl w:ilvl="0" w:tplc="9A866FFE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AE2C4A"/>
    <w:multiLevelType w:val="hybridMultilevel"/>
    <w:tmpl w:val="ECDA0340"/>
    <w:lvl w:ilvl="0" w:tplc="FD6EF5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483A13"/>
    <w:multiLevelType w:val="hybridMultilevel"/>
    <w:tmpl w:val="11706E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499B0831"/>
    <w:multiLevelType w:val="hybridMultilevel"/>
    <w:tmpl w:val="CBA653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4A507CC"/>
    <w:multiLevelType w:val="hybridMultilevel"/>
    <w:tmpl w:val="E6CA9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2467B0"/>
    <w:multiLevelType w:val="hybridMultilevel"/>
    <w:tmpl w:val="0B88B2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8F4AAD"/>
    <w:multiLevelType w:val="hybridMultilevel"/>
    <w:tmpl w:val="B4EAF9E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34A2689"/>
    <w:multiLevelType w:val="hybridMultilevel"/>
    <w:tmpl w:val="E7B00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9D087D"/>
    <w:multiLevelType w:val="multilevel"/>
    <w:tmpl w:val="9070AF5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11"/>
  </w:num>
  <w:num w:numId="7">
    <w:abstractNumId w:val="10"/>
  </w:num>
  <w:num w:numId="8">
    <w:abstractNumId w:val="1"/>
  </w:num>
  <w:num w:numId="9">
    <w:abstractNumId w:val="14"/>
  </w:num>
  <w:num w:numId="10">
    <w:abstractNumId w:val="9"/>
  </w:num>
  <w:num w:numId="11">
    <w:abstractNumId w:val="12"/>
  </w:num>
  <w:num w:numId="12">
    <w:abstractNumId w:val="8"/>
  </w:num>
  <w:num w:numId="13">
    <w:abstractNumId w:val="4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F56"/>
    <w:rsid w:val="00022D6C"/>
    <w:rsid w:val="000545FF"/>
    <w:rsid w:val="000864C7"/>
    <w:rsid w:val="000C665A"/>
    <w:rsid w:val="000D7519"/>
    <w:rsid w:val="000F67F1"/>
    <w:rsid w:val="00111623"/>
    <w:rsid w:val="001167D4"/>
    <w:rsid w:val="00121F8E"/>
    <w:rsid w:val="0012661C"/>
    <w:rsid w:val="0013008A"/>
    <w:rsid w:val="001776DC"/>
    <w:rsid w:val="001A135F"/>
    <w:rsid w:val="001A2532"/>
    <w:rsid w:val="001B2351"/>
    <w:rsid w:val="001B23FB"/>
    <w:rsid w:val="001C1AA8"/>
    <w:rsid w:val="001E74F4"/>
    <w:rsid w:val="00207B43"/>
    <w:rsid w:val="002507BE"/>
    <w:rsid w:val="002532BF"/>
    <w:rsid w:val="00281307"/>
    <w:rsid w:val="00284F6E"/>
    <w:rsid w:val="00306159"/>
    <w:rsid w:val="00325871"/>
    <w:rsid w:val="00396880"/>
    <w:rsid w:val="003A6D24"/>
    <w:rsid w:val="003A7E39"/>
    <w:rsid w:val="003B0A0B"/>
    <w:rsid w:val="003B2F56"/>
    <w:rsid w:val="003C1B32"/>
    <w:rsid w:val="003D630C"/>
    <w:rsid w:val="003E5046"/>
    <w:rsid w:val="003E6939"/>
    <w:rsid w:val="003F0544"/>
    <w:rsid w:val="003F1073"/>
    <w:rsid w:val="00423F32"/>
    <w:rsid w:val="004671B7"/>
    <w:rsid w:val="00467BD0"/>
    <w:rsid w:val="00493FA8"/>
    <w:rsid w:val="004A3C0F"/>
    <w:rsid w:val="004B0EFC"/>
    <w:rsid w:val="004C2479"/>
    <w:rsid w:val="004C64BC"/>
    <w:rsid w:val="00507C13"/>
    <w:rsid w:val="00545396"/>
    <w:rsid w:val="0055361B"/>
    <w:rsid w:val="00554E1F"/>
    <w:rsid w:val="00557D3A"/>
    <w:rsid w:val="0056309D"/>
    <w:rsid w:val="00574AD1"/>
    <w:rsid w:val="00587377"/>
    <w:rsid w:val="005D6509"/>
    <w:rsid w:val="005E5AED"/>
    <w:rsid w:val="00612177"/>
    <w:rsid w:val="00613AE7"/>
    <w:rsid w:val="00616B8F"/>
    <w:rsid w:val="00646B7E"/>
    <w:rsid w:val="00666BC7"/>
    <w:rsid w:val="00673984"/>
    <w:rsid w:val="006776FC"/>
    <w:rsid w:val="00690572"/>
    <w:rsid w:val="006A7CAF"/>
    <w:rsid w:val="006B0116"/>
    <w:rsid w:val="006B02FA"/>
    <w:rsid w:val="006D23E6"/>
    <w:rsid w:val="006F08ED"/>
    <w:rsid w:val="00703284"/>
    <w:rsid w:val="007309E8"/>
    <w:rsid w:val="00741AA0"/>
    <w:rsid w:val="0074253D"/>
    <w:rsid w:val="00752AED"/>
    <w:rsid w:val="00753F9D"/>
    <w:rsid w:val="007569D7"/>
    <w:rsid w:val="007908EB"/>
    <w:rsid w:val="00803C89"/>
    <w:rsid w:val="008058A2"/>
    <w:rsid w:val="00831F2A"/>
    <w:rsid w:val="008640B4"/>
    <w:rsid w:val="00886CD8"/>
    <w:rsid w:val="00887E64"/>
    <w:rsid w:val="008A026A"/>
    <w:rsid w:val="008A0A88"/>
    <w:rsid w:val="008E4C1F"/>
    <w:rsid w:val="008F0BEE"/>
    <w:rsid w:val="0091025A"/>
    <w:rsid w:val="00914486"/>
    <w:rsid w:val="00932CFB"/>
    <w:rsid w:val="00937B75"/>
    <w:rsid w:val="0096305D"/>
    <w:rsid w:val="00982696"/>
    <w:rsid w:val="009C0E8F"/>
    <w:rsid w:val="009D17A7"/>
    <w:rsid w:val="009D1D8D"/>
    <w:rsid w:val="009F4DB8"/>
    <w:rsid w:val="00A14460"/>
    <w:rsid w:val="00A20314"/>
    <w:rsid w:val="00A434B6"/>
    <w:rsid w:val="00A46DAD"/>
    <w:rsid w:val="00A64099"/>
    <w:rsid w:val="00A71268"/>
    <w:rsid w:val="00A803CF"/>
    <w:rsid w:val="00A903DE"/>
    <w:rsid w:val="00AA3013"/>
    <w:rsid w:val="00AC5BD8"/>
    <w:rsid w:val="00AD71E8"/>
    <w:rsid w:val="00AE305A"/>
    <w:rsid w:val="00B22660"/>
    <w:rsid w:val="00B421BB"/>
    <w:rsid w:val="00B54EA2"/>
    <w:rsid w:val="00B67D2D"/>
    <w:rsid w:val="00B7097C"/>
    <w:rsid w:val="00B92637"/>
    <w:rsid w:val="00BB7478"/>
    <w:rsid w:val="00BF0497"/>
    <w:rsid w:val="00C04CF2"/>
    <w:rsid w:val="00C470C7"/>
    <w:rsid w:val="00C5196E"/>
    <w:rsid w:val="00C66B89"/>
    <w:rsid w:val="00C81D78"/>
    <w:rsid w:val="00C835E1"/>
    <w:rsid w:val="00C8384A"/>
    <w:rsid w:val="00CA3CC9"/>
    <w:rsid w:val="00CC1E13"/>
    <w:rsid w:val="00D06A8D"/>
    <w:rsid w:val="00D17A0E"/>
    <w:rsid w:val="00D27AC6"/>
    <w:rsid w:val="00D41F95"/>
    <w:rsid w:val="00D445B7"/>
    <w:rsid w:val="00D84531"/>
    <w:rsid w:val="00D94403"/>
    <w:rsid w:val="00DA77A7"/>
    <w:rsid w:val="00E130BD"/>
    <w:rsid w:val="00E21323"/>
    <w:rsid w:val="00E21DFD"/>
    <w:rsid w:val="00E376B4"/>
    <w:rsid w:val="00E457E0"/>
    <w:rsid w:val="00E66C23"/>
    <w:rsid w:val="00E76671"/>
    <w:rsid w:val="00E9257C"/>
    <w:rsid w:val="00EC3E84"/>
    <w:rsid w:val="00EC57F3"/>
    <w:rsid w:val="00ED5509"/>
    <w:rsid w:val="00EE0151"/>
    <w:rsid w:val="00EE36B4"/>
    <w:rsid w:val="00F20C05"/>
    <w:rsid w:val="00F25ED6"/>
    <w:rsid w:val="00F73DBE"/>
    <w:rsid w:val="00F8248B"/>
    <w:rsid w:val="00FA2408"/>
    <w:rsid w:val="00FB45B3"/>
    <w:rsid w:val="00FB749F"/>
    <w:rsid w:val="00FC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116"/>
    <w:pPr>
      <w:spacing w:after="160" w:line="259" w:lineRule="auto"/>
    </w:pPr>
    <w:rPr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B02FA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/>
      <w:sz w:val="36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6B0116"/>
    <w:pPr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link w:val="30"/>
    <w:uiPriority w:val="9"/>
    <w:unhideWhenUsed/>
    <w:qFormat/>
    <w:rsid w:val="006B0116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B02FA"/>
    <w:rPr>
      <w:rFonts w:ascii="Calibri Light" w:eastAsia="Times New Roman" w:hAnsi="Calibri Light"/>
      <w:sz w:val="36"/>
      <w:szCs w:val="32"/>
      <w:lang w:eastAsia="en-US"/>
    </w:rPr>
  </w:style>
  <w:style w:type="table" w:styleId="a3">
    <w:name w:val="Table Grid"/>
    <w:basedOn w:val="a1"/>
    <w:uiPriority w:val="39"/>
    <w:rsid w:val="00574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673984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673984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3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B2F56"/>
    <w:rPr>
      <w:rFonts w:ascii="Tahoma" w:hAnsi="Tahoma" w:cs="Tahoma"/>
      <w:sz w:val="16"/>
      <w:szCs w:val="16"/>
      <w:lang w:eastAsia="en-US"/>
    </w:rPr>
  </w:style>
  <w:style w:type="character" w:customStyle="1" w:styleId="aa">
    <w:name w:val="Малые прописные"/>
    <w:uiPriority w:val="1"/>
    <w:rsid w:val="00886CD8"/>
    <w:rPr>
      <w:smallCaps/>
      <w:sz w:val="32"/>
      <w:szCs w:val="28"/>
    </w:rPr>
  </w:style>
  <w:style w:type="character" w:customStyle="1" w:styleId="ab">
    <w:name w:val="Полужирный"/>
    <w:uiPriority w:val="1"/>
    <w:rsid w:val="00886CD8"/>
    <w:rPr>
      <w:b/>
    </w:rPr>
  </w:style>
  <w:style w:type="character" w:styleId="ac">
    <w:name w:val="annotation reference"/>
    <w:uiPriority w:val="99"/>
    <w:semiHidden/>
    <w:unhideWhenUsed/>
    <w:rsid w:val="001A253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A2532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1A2532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A2532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1A2532"/>
    <w:rPr>
      <w:b/>
      <w:bCs/>
      <w:lang w:eastAsia="en-US"/>
    </w:rPr>
  </w:style>
  <w:style w:type="character" w:customStyle="1" w:styleId="30">
    <w:name w:val="Заголовок 3 Знак"/>
    <w:link w:val="3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paragraph" w:styleId="af1">
    <w:name w:val="No Spacing"/>
    <w:uiPriority w:val="1"/>
    <w:qFormat/>
    <w:rsid w:val="001E74F4"/>
    <w:rPr>
      <w:sz w:val="24"/>
      <w:szCs w:val="22"/>
      <w:lang w:eastAsia="en-US"/>
    </w:rPr>
  </w:style>
  <w:style w:type="paragraph" w:styleId="af2">
    <w:name w:val="List Paragraph"/>
    <w:basedOn w:val="a"/>
    <w:link w:val="af3"/>
    <w:uiPriority w:val="34"/>
    <w:qFormat/>
    <w:rsid w:val="00EC57F3"/>
    <w:pPr>
      <w:ind w:left="720"/>
      <w:contextualSpacing/>
    </w:pPr>
  </w:style>
  <w:style w:type="character" w:customStyle="1" w:styleId="af3">
    <w:name w:val="Абзац списка Знак"/>
    <w:basedOn w:val="a0"/>
    <w:link w:val="af2"/>
    <w:uiPriority w:val="34"/>
    <w:rsid w:val="00EC57F3"/>
    <w:rPr>
      <w:sz w:val="24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116"/>
    <w:pPr>
      <w:spacing w:after="160" w:line="259" w:lineRule="auto"/>
    </w:pPr>
    <w:rPr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B02FA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/>
      <w:sz w:val="36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6B0116"/>
    <w:pPr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link w:val="30"/>
    <w:uiPriority w:val="9"/>
    <w:unhideWhenUsed/>
    <w:qFormat/>
    <w:rsid w:val="006B0116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B02FA"/>
    <w:rPr>
      <w:rFonts w:ascii="Calibri Light" w:eastAsia="Times New Roman" w:hAnsi="Calibri Light"/>
      <w:sz w:val="36"/>
      <w:szCs w:val="32"/>
      <w:lang w:eastAsia="en-US"/>
    </w:rPr>
  </w:style>
  <w:style w:type="table" w:styleId="a3">
    <w:name w:val="Table Grid"/>
    <w:basedOn w:val="a1"/>
    <w:uiPriority w:val="39"/>
    <w:rsid w:val="00574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673984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673984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3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B2F56"/>
    <w:rPr>
      <w:rFonts w:ascii="Tahoma" w:hAnsi="Tahoma" w:cs="Tahoma"/>
      <w:sz w:val="16"/>
      <w:szCs w:val="16"/>
      <w:lang w:eastAsia="en-US"/>
    </w:rPr>
  </w:style>
  <w:style w:type="character" w:customStyle="1" w:styleId="aa">
    <w:name w:val="Малые прописные"/>
    <w:uiPriority w:val="1"/>
    <w:rsid w:val="00886CD8"/>
    <w:rPr>
      <w:smallCaps/>
      <w:sz w:val="32"/>
      <w:szCs w:val="28"/>
    </w:rPr>
  </w:style>
  <w:style w:type="character" w:customStyle="1" w:styleId="ab">
    <w:name w:val="Полужирный"/>
    <w:uiPriority w:val="1"/>
    <w:rsid w:val="00886CD8"/>
    <w:rPr>
      <w:b/>
    </w:rPr>
  </w:style>
  <w:style w:type="character" w:styleId="ac">
    <w:name w:val="annotation reference"/>
    <w:uiPriority w:val="99"/>
    <w:semiHidden/>
    <w:unhideWhenUsed/>
    <w:rsid w:val="001A253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A2532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1A2532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A2532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1A2532"/>
    <w:rPr>
      <w:b/>
      <w:bCs/>
      <w:lang w:eastAsia="en-US"/>
    </w:rPr>
  </w:style>
  <w:style w:type="character" w:customStyle="1" w:styleId="30">
    <w:name w:val="Заголовок 3 Знак"/>
    <w:link w:val="3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paragraph" w:styleId="af1">
    <w:name w:val="No Spacing"/>
    <w:uiPriority w:val="1"/>
    <w:qFormat/>
    <w:rsid w:val="001E74F4"/>
    <w:rPr>
      <w:sz w:val="24"/>
      <w:szCs w:val="22"/>
      <w:lang w:eastAsia="en-US"/>
    </w:rPr>
  </w:style>
  <w:style w:type="paragraph" w:styleId="af2">
    <w:name w:val="List Paragraph"/>
    <w:basedOn w:val="a"/>
    <w:link w:val="af3"/>
    <w:uiPriority w:val="34"/>
    <w:qFormat/>
    <w:rsid w:val="00EC57F3"/>
    <w:pPr>
      <w:ind w:left="720"/>
      <w:contextualSpacing/>
    </w:pPr>
  </w:style>
  <w:style w:type="character" w:customStyle="1" w:styleId="af3">
    <w:name w:val="Абзац списка Знак"/>
    <w:basedOn w:val="a0"/>
    <w:link w:val="af2"/>
    <w:uiPriority w:val="34"/>
    <w:rsid w:val="00EC57F3"/>
    <w:rPr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%20V.%20Trakimus\OneDrive\Repor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407C30117DA4ED9A0C7A12CBB8247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335BE7-EE48-48BF-AA85-225A136F9391}"/>
      </w:docPartPr>
      <w:docPartBody>
        <w:p w:rsidR="00D53E69" w:rsidRDefault="008B3CA7" w:rsidP="008B3CA7">
          <w:pPr>
            <w:pStyle w:val="4407C30117DA4ED9A0C7A12CBB8247BC"/>
          </w:pPr>
          <w:r w:rsidRPr="00BF373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627"/>
    <w:rsid w:val="00031EE1"/>
    <w:rsid w:val="001A6FCC"/>
    <w:rsid w:val="0029240E"/>
    <w:rsid w:val="00523EF5"/>
    <w:rsid w:val="006C7AD9"/>
    <w:rsid w:val="008B3CA7"/>
    <w:rsid w:val="009B4D6B"/>
    <w:rsid w:val="00B1621B"/>
    <w:rsid w:val="00C42121"/>
    <w:rsid w:val="00CD2544"/>
    <w:rsid w:val="00D53E69"/>
    <w:rsid w:val="00D638BE"/>
    <w:rsid w:val="00E93627"/>
    <w:rsid w:val="00F4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CA7"/>
    <w:rPr>
      <w:color w:val="808080"/>
    </w:rPr>
  </w:style>
  <w:style w:type="paragraph" w:customStyle="1" w:styleId="8F0BCA1264A8465FAF4CB64D4E0F5D5F">
    <w:name w:val="8F0BCA1264A8465FAF4CB64D4E0F5D5F"/>
    <w:rsid w:val="00E93627"/>
  </w:style>
  <w:style w:type="paragraph" w:customStyle="1" w:styleId="D39294A89FEE45AD969E32046F1AC26E">
    <w:name w:val="D39294A89FEE45AD969E32046F1AC26E"/>
    <w:rsid w:val="00E93627"/>
  </w:style>
  <w:style w:type="paragraph" w:customStyle="1" w:styleId="D9748B3B317F473DB21D70BD339085F1">
    <w:name w:val="D9748B3B317F473DB21D70BD339085F1"/>
    <w:rsid w:val="00E93627"/>
  </w:style>
  <w:style w:type="paragraph" w:customStyle="1" w:styleId="2E322556AD2D4E36B7EDAB7BEC6B781A">
    <w:name w:val="2E322556AD2D4E36B7EDAB7BEC6B781A"/>
    <w:rsid w:val="00E93627"/>
  </w:style>
  <w:style w:type="paragraph" w:customStyle="1" w:styleId="DF2F16107CC34A8D85DCC766C38BDE92">
    <w:name w:val="DF2F16107CC34A8D85DCC766C38BDE92"/>
    <w:rsid w:val="00E93627"/>
  </w:style>
  <w:style w:type="paragraph" w:customStyle="1" w:styleId="476A0056855747868BF11557F1201B9C">
    <w:name w:val="476A0056855747868BF11557F1201B9C"/>
    <w:rsid w:val="00E93627"/>
  </w:style>
  <w:style w:type="paragraph" w:customStyle="1" w:styleId="4407C30117DA4ED9A0C7A12CBB8247BC">
    <w:name w:val="4407C30117DA4ED9A0C7A12CBB8247BC"/>
    <w:rsid w:val="008B3CA7"/>
    <w:pPr>
      <w:spacing w:after="160" w:line="259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CA7"/>
    <w:rPr>
      <w:color w:val="808080"/>
    </w:rPr>
  </w:style>
  <w:style w:type="paragraph" w:customStyle="1" w:styleId="8F0BCA1264A8465FAF4CB64D4E0F5D5F">
    <w:name w:val="8F0BCA1264A8465FAF4CB64D4E0F5D5F"/>
    <w:rsid w:val="00E93627"/>
  </w:style>
  <w:style w:type="paragraph" w:customStyle="1" w:styleId="D39294A89FEE45AD969E32046F1AC26E">
    <w:name w:val="D39294A89FEE45AD969E32046F1AC26E"/>
    <w:rsid w:val="00E93627"/>
  </w:style>
  <w:style w:type="paragraph" w:customStyle="1" w:styleId="D9748B3B317F473DB21D70BD339085F1">
    <w:name w:val="D9748B3B317F473DB21D70BD339085F1"/>
    <w:rsid w:val="00E93627"/>
  </w:style>
  <w:style w:type="paragraph" w:customStyle="1" w:styleId="2E322556AD2D4E36B7EDAB7BEC6B781A">
    <w:name w:val="2E322556AD2D4E36B7EDAB7BEC6B781A"/>
    <w:rsid w:val="00E93627"/>
  </w:style>
  <w:style w:type="paragraph" w:customStyle="1" w:styleId="DF2F16107CC34A8D85DCC766C38BDE92">
    <w:name w:val="DF2F16107CC34A8D85DCC766C38BDE92"/>
    <w:rsid w:val="00E93627"/>
  </w:style>
  <w:style w:type="paragraph" w:customStyle="1" w:styleId="476A0056855747868BF11557F1201B9C">
    <w:name w:val="476A0056855747868BF11557F1201B9C"/>
    <w:rsid w:val="00E93627"/>
  </w:style>
  <w:style w:type="paragraph" w:customStyle="1" w:styleId="4407C30117DA4ED9A0C7A12CBB8247BC">
    <w:name w:val="4407C30117DA4ED9A0C7A12CBB8247BC"/>
    <w:rsid w:val="008B3CA7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FE968-EEAD-49ED-A9BB-D9D8AEDE0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</Template>
  <TotalTime>106</TotalTime>
  <Pages>8</Pages>
  <Words>1285</Words>
  <Characters>7331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</dc:creator>
  <cp:lastModifiedBy>Пользователь Windows</cp:lastModifiedBy>
  <cp:revision>7</cp:revision>
  <cp:lastPrinted>2017-05-10T16:04:00Z</cp:lastPrinted>
  <dcterms:created xsi:type="dcterms:W3CDTF">2020-03-19T07:49:00Z</dcterms:created>
  <dcterms:modified xsi:type="dcterms:W3CDTF">2020-03-19T10:09:00Z</dcterms:modified>
</cp:coreProperties>
</file>